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05070B9D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A552AE6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305BA17B" w14:textId="7D9EBDC5" w:rsidR="00D06E99" w:rsidRDefault="00F707F0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FD44B09" wp14:editId="624EA1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481149929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FD76DDC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3E4F7E79" wp14:editId="4A4C7002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561183452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92DAA85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0AB3B882" wp14:editId="22C45BE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1053557664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7C4E0E3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BBA10D2" wp14:editId="5E4779FB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1015583518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23A95E0F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464EC320" w14:textId="7FF6D02F" w:rsidR="00D06E99" w:rsidRDefault="006B61A1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Casos de Uso</w:t>
              </w:r>
            </w:p>
          </w:sdtContent>
        </w:sdt>
        <w:p w14:paraId="1D3DBF9C" w14:textId="77777777" w:rsidR="00E7659F" w:rsidRPr="00984A4E" w:rsidRDefault="00E7659F" w:rsidP="00E7659F">
          <w:pPr>
            <w:pStyle w:val="Sinespaciado"/>
            <w:rPr>
              <w:rFonts w:ascii="Cambria" w:hAnsi="Cambria"/>
              <w:sz w:val="36"/>
              <w:szCs w:val="36"/>
              <w:lang w:val="es-AR"/>
            </w:rPr>
          </w:pPr>
          <w:r w:rsidRPr="00984A4E">
            <w:rPr>
              <w:rFonts w:ascii="Cambria" w:hAnsi="Cambria"/>
              <w:sz w:val="36"/>
              <w:szCs w:val="36"/>
              <w:lang w:val="es-AR"/>
            </w:rPr>
            <w:t>Vesta Risk Manager</w:t>
          </w:r>
        </w:p>
        <w:p w14:paraId="64EC90C5" w14:textId="77777777" w:rsidR="00E7659F" w:rsidRPr="00984A4E" w:rsidRDefault="00E7659F" w:rsidP="00E7659F">
          <w:pPr>
            <w:pStyle w:val="Sinespaciado"/>
            <w:rPr>
              <w:lang w:val="es-AR"/>
            </w:rPr>
          </w:pPr>
        </w:p>
        <w:p w14:paraId="627AD23F" w14:textId="77777777" w:rsidR="00E7659F" w:rsidRPr="00984A4E" w:rsidRDefault="00E7659F" w:rsidP="00E7659F">
          <w:pPr>
            <w:pStyle w:val="Sinespaciado"/>
            <w:rPr>
              <w:lang w:val="es-AR"/>
            </w:rPr>
          </w:pPr>
        </w:p>
        <w:p w14:paraId="1CE09E52" w14:textId="77777777" w:rsidR="00E7659F" w:rsidRPr="00984A4E" w:rsidRDefault="00E7659F" w:rsidP="00E7659F">
          <w:pPr>
            <w:pStyle w:val="Sinespaciado"/>
            <w:rPr>
              <w:u w:val="single"/>
              <w:lang w:val="es-AR"/>
            </w:rPr>
          </w:pPr>
        </w:p>
        <w:p w14:paraId="702664B0" w14:textId="77777777" w:rsidR="00E7659F" w:rsidRPr="00984A4E" w:rsidRDefault="00E7659F" w:rsidP="00E7659F">
          <w:pPr>
            <w:pStyle w:val="Sinespaciado"/>
            <w:rPr>
              <w:lang w:val="es-AR"/>
            </w:rPr>
          </w:pPr>
        </w:p>
        <w:p w14:paraId="0BF196EC" w14:textId="77777777" w:rsidR="00E7659F" w:rsidRPr="0023158E" w:rsidRDefault="00E7659F" w:rsidP="00E7659F">
          <w:pPr>
            <w:pStyle w:val="Sinespaciado"/>
            <w:rPr>
              <w:lang w:val="es-AR"/>
            </w:rPr>
          </w:pPr>
          <w:r w:rsidRPr="0023158E">
            <w:rPr>
              <w:lang w:val="es-AR"/>
            </w:rPr>
            <w:t>T-Code</w:t>
          </w:r>
        </w:p>
        <w:p w14:paraId="4E378D43" w14:textId="77777777" w:rsidR="00E7659F" w:rsidRDefault="00E7659F" w:rsidP="00E7659F">
          <w:pPr>
            <w:pStyle w:val="Sinespaciado"/>
          </w:pPr>
          <w:r>
            <w:t xml:space="preserve">Agustín Collareda, Cintia </w:t>
          </w:r>
          <w:proofErr w:type="spellStart"/>
          <w:r>
            <w:t>Hernandez</w:t>
          </w:r>
          <w:proofErr w:type="spellEnd"/>
          <w:r>
            <w:t xml:space="preserve"> y Hugo Frey</w:t>
          </w:r>
        </w:p>
        <w:p w14:paraId="32AB87C0" w14:textId="040A8C13" w:rsidR="00D06E99" w:rsidRDefault="00D06E99">
          <w:pPr>
            <w:pStyle w:val="Sinespaciado"/>
          </w:pPr>
        </w:p>
        <w:p w14:paraId="7983A45E" w14:textId="77777777" w:rsidR="00D06E99" w:rsidRDefault="00D06E99"/>
        <w:p w14:paraId="4A459F43" w14:textId="11D458D0" w:rsidR="00BC5404" w:rsidRDefault="00E7659F" w:rsidP="008A2A59">
          <w:pPr>
            <w:pStyle w:val="PSI-Comentario"/>
          </w:pPr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1A5FD28C" wp14:editId="37FBA1B5">
                <wp:simplePos x="0" y="0"/>
                <wp:positionH relativeFrom="margin">
                  <wp:align>left</wp:align>
                </wp:positionH>
                <wp:positionV relativeFrom="paragraph">
                  <wp:posOffset>2342515</wp:posOffset>
                </wp:positionV>
                <wp:extent cx="2505456" cy="1261872"/>
                <wp:effectExtent l="0" t="0" r="0" b="0"/>
                <wp:wrapNone/>
                <wp:docPr id="1074722770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722770" name="Imagen 1074722770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5456" cy="1261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val="es-ES" w:eastAsia="es-ES"/>
            </w:rPr>
            <w:drawing>
              <wp:anchor distT="0" distB="0" distL="114300" distR="114300" simplePos="0" relativeHeight="251666432" behindDoc="0" locked="0" layoutInCell="1" allowOverlap="1" wp14:anchorId="39A6487D" wp14:editId="282A430B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6BFBA394" w14:textId="08246629" w:rsidR="00BC5404" w:rsidRDefault="00F707F0" w:rsidP="008A2A59">
          <w:pPr>
            <w:pStyle w:val="PSI-Comentario"/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65C5A203" wp14:editId="63D89DA3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327115641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7DFFC9" w14:textId="77777777" w:rsidR="006D31EF" w:rsidRPr="00E7659F" w:rsidRDefault="006D31EF" w:rsidP="002937DD">
                                <w:pPr>
                                  <w:pStyle w:val="NormalWeb"/>
                                  <w:jc w:val="both"/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</w:pPr>
                                <w:r w:rsidRPr="00E7659F"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  <w:t>Este modelo se basa en la descripción de elementos o usuarios externos al sistema (actores) y de la funcionalidad del sistema (casos de uso). Un Modelo de Casos de Uso describe los requerimientos funcionales de un actor en términos de las i</w:t>
                                </w:r>
                                <w:r w:rsidR="00220B2B" w:rsidRPr="00E7659F"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  <w:t>nteracciones, la utilización de este modelo p</w:t>
                                </w:r>
                                <w:r w:rsidRPr="00E7659F"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  <w:t xml:space="preserve">resenta el sistema desde la perspectiva de su uso y esquematiza como proporcionará valor a sus usuarios. </w:t>
                                </w:r>
                              </w:p>
                              <w:p w14:paraId="73CAB8B4" w14:textId="77777777" w:rsidR="006D31EF" w:rsidRPr="00E7659F" w:rsidRDefault="006D31EF" w:rsidP="002937DD">
                                <w:pPr>
                                  <w:pStyle w:val="NormalWeb"/>
                                  <w:jc w:val="both"/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</w:pPr>
                                <w:r w:rsidRPr="00E7659F"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  <w:t>El modelo de casos de uso sirve como acuerdo entre clientes y desarrolladores para limitar las funcion</w:t>
                                </w:r>
                                <w:r w:rsidR="00AA50BC" w:rsidRPr="00E7659F">
                                  <w:rPr>
                                    <w:rFonts w:asciiTheme="minorHAnsi" w:eastAsiaTheme="minorHAnsi" w:hAnsiTheme="minorHAnsi" w:cstheme="minorBidi"/>
                                    <w:i/>
                                    <w:sz w:val="22"/>
                                    <w:szCs w:val="22"/>
                                    <w:lang w:val="es-AR"/>
                                  </w:rPr>
                                  <w:t xml:space="preserve">es con que dispondrá el sistema. </w:t>
                                </w:r>
                              </w:p>
                              <w:p w14:paraId="431CC6CE" w14:textId="77777777" w:rsidR="00DA284A" w:rsidRPr="00912F1A" w:rsidRDefault="00DA284A" w:rsidP="00DA284A">
                                <w:pPr>
                                  <w:pStyle w:val="PSI-DescripcindelDocumentos"/>
                                  <w:rPr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5A20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" fillcolor="white [3212]" strokecolor="#31849b [2408]">
                    <v:textbox>
                      <w:txbxContent>
                        <w:p w14:paraId="637DFFC9" w14:textId="77777777" w:rsidR="006D31EF" w:rsidRPr="00E7659F" w:rsidRDefault="006D31EF" w:rsidP="002937DD">
                          <w:pPr>
                            <w:pStyle w:val="NormalWeb"/>
                            <w:jc w:val="both"/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</w:pPr>
                          <w:r w:rsidRPr="00E7659F"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  <w:t>Este modelo se basa en la descripción de elementos o usuarios externos al sistema (actores) y de la funcionalidad del sistema (casos de uso). Un Modelo de Casos de Uso describe los requerimientos funcionales de un actor en términos de las i</w:t>
                          </w:r>
                          <w:r w:rsidR="00220B2B" w:rsidRPr="00E7659F"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  <w:t>nteracciones, la utilización de este modelo p</w:t>
                          </w:r>
                          <w:r w:rsidRPr="00E7659F"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  <w:t xml:space="preserve">resenta el sistema desde la perspectiva de su uso y esquematiza como proporcionará valor a sus usuarios. </w:t>
                          </w:r>
                        </w:p>
                        <w:p w14:paraId="73CAB8B4" w14:textId="77777777" w:rsidR="006D31EF" w:rsidRPr="00E7659F" w:rsidRDefault="006D31EF" w:rsidP="002937DD">
                          <w:pPr>
                            <w:pStyle w:val="NormalWeb"/>
                            <w:jc w:val="both"/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</w:pPr>
                          <w:r w:rsidRPr="00E7659F"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  <w:t>El modelo de casos de uso sirve como acuerdo entre clientes y desarrolladores para limitar las funcion</w:t>
                          </w:r>
                          <w:r w:rsidR="00AA50BC" w:rsidRPr="00E7659F">
                            <w:rPr>
                              <w:rFonts w:asciiTheme="minorHAnsi" w:eastAsiaTheme="minorHAnsi" w:hAnsiTheme="minorHAnsi" w:cstheme="minorBidi"/>
                              <w:i/>
                              <w:sz w:val="22"/>
                              <w:szCs w:val="22"/>
                              <w:lang w:val="es-AR"/>
                            </w:rPr>
                            <w:t xml:space="preserve">es con que dispondrá el sistema. </w:t>
                          </w:r>
                        </w:p>
                        <w:p w14:paraId="431CC6CE" w14:textId="77777777" w:rsidR="00DA284A" w:rsidRPr="00912F1A" w:rsidRDefault="00DA284A" w:rsidP="00DA284A">
                          <w:pPr>
                            <w:pStyle w:val="PSI-DescripcindelDocumentos"/>
                            <w:rPr>
                              <w:szCs w:val="22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6CB977C" w14:textId="7A10AFCC" w:rsidR="00397566" w:rsidRPr="008B3B0F" w:rsidRDefault="00F707F0" w:rsidP="008A2A59">
          <w:pPr>
            <w:pStyle w:val="PSI-Comentario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69E544AC" wp14:editId="7C3AB95E">
                    <wp:simplePos x="0" y="0"/>
                    <wp:positionH relativeFrom="margin">
                      <wp:posOffset>4009390</wp:posOffset>
                    </wp:positionH>
                    <wp:positionV relativeFrom="margin">
                      <wp:posOffset>-968375</wp:posOffset>
                    </wp:positionV>
                    <wp:extent cx="2480945" cy="10730230"/>
                    <wp:effectExtent l="12700" t="6350" r="11430" b="7620"/>
                    <wp:wrapSquare wrapText="bothSides"/>
                    <wp:docPr id="644072040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80945" cy="10730230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BBC72E7" id="Rectangle 17" o:spid="_x0000_s1026" style="position:absolute;margin-left:315.7pt;margin-top:-76.25pt;width:195.35pt;height:844.9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" fillcolor="#4bacc6" strokecolor="#31849b [2408]">
                    <w10:wrap type="square" anchorx="margin" anchory="margin"/>
                  </v:rect>
                </w:pict>
              </mc:Fallback>
            </mc:AlternateContent>
          </w:r>
        </w:p>
        <w:p w14:paraId="2B7F6310" w14:textId="77777777" w:rsidR="00D06E99" w:rsidRDefault="00000000"/>
      </w:sdtContent>
    </w:sdt>
    <w:p w14:paraId="51082FAF" w14:textId="77777777" w:rsidR="00A13DBA" w:rsidRDefault="00BC5404" w:rsidP="00A13DBA">
      <w:pPr>
        <w:ind w:left="0" w:firstLine="0"/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1B8876CB" wp14:editId="5D420A55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p w14:paraId="421A225E" w14:textId="77777777"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Content>
        <w:p w14:paraId="7FA54929" w14:textId="77777777" w:rsidR="000F79DF" w:rsidRDefault="000F79DF" w:rsidP="000F79DF">
          <w:pPr>
            <w:pStyle w:val="TtuloTDC"/>
            <w:tabs>
              <w:tab w:val="left" w:pos="5954"/>
            </w:tabs>
          </w:pPr>
          <w:r>
            <w:t>Tabla de contenido</w:t>
          </w:r>
        </w:p>
        <w:p w14:paraId="6710C110" w14:textId="4FB424B1" w:rsidR="00076B95" w:rsidRDefault="00FC203B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80246450" w:history="1">
            <w:r w:rsidR="00076B95" w:rsidRPr="00EF6655">
              <w:rPr>
                <w:rStyle w:val="Hipervnculo"/>
                <w:noProof/>
              </w:rPr>
              <w:t>Requerimientos</w:t>
            </w:r>
            <w:r w:rsidR="00076B95">
              <w:rPr>
                <w:noProof/>
                <w:webHidden/>
              </w:rPr>
              <w:tab/>
            </w:r>
            <w:r w:rsidR="00076B95">
              <w:rPr>
                <w:noProof/>
                <w:webHidden/>
              </w:rPr>
              <w:fldChar w:fldCharType="begin"/>
            </w:r>
            <w:r w:rsidR="00076B95">
              <w:rPr>
                <w:noProof/>
                <w:webHidden/>
              </w:rPr>
              <w:instrText xml:space="preserve"> PAGEREF _Toc180246450 \h </w:instrText>
            </w:r>
            <w:r w:rsidR="00076B95">
              <w:rPr>
                <w:noProof/>
                <w:webHidden/>
              </w:rPr>
            </w:r>
            <w:r w:rsidR="00076B95">
              <w:rPr>
                <w:noProof/>
                <w:webHidden/>
              </w:rPr>
              <w:fldChar w:fldCharType="separate"/>
            </w:r>
            <w:r w:rsidR="00076B95">
              <w:rPr>
                <w:noProof/>
                <w:webHidden/>
              </w:rPr>
              <w:t>5</w:t>
            </w:r>
            <w:r w:rsidR="00076B95">
              <w:rPr>
                <w:noProof/>
                <w:webHidden/>
              </w:rPr>
              <w:fldChar w:fldCharType="end"/>
            </w:r>
          </w:hyperlink>
        </w:p>
        <w:p w14:paraId="08CB6965" w14:textId="77DA3FAF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1" w:history="1">
            <w:r w:rsidRPr="00EF6655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EE5A" w14:textId="57BD7BAC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2" w:history="1">
            <w:r w:rsidRPr="00EF6655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E867" w14:textId="7C968971" w:rsidR="00076B95" w:rsidRDefault="00076B95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3" w:history="1">
            <w:r w:rsidRPr="00EF6655"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C568" w14:textId="03619EA3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4" w:history="1">
            <w:r w:rsidRPr="00EF6655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08B7" w14:textId="22102BC0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5" w:history="1">
            <w:r w:rsidRPr="00EF6655">
              <w:rPr>
                <w:rStyle w:val="Hipervnculo"/>
                <w:noProof/>
              </w:rPr>
              <w:t>Líder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1778" w14:textId="47D0CBE8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6" w:history="1">
            <w:r w:rsidRPr="00EF6655">
              <w:rPr>
                <w:rStyle w:val="Hipervnculo"/>
                <w:noProof/>
              </w:rPr>
              <w:t>Desarrollador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418E8" w14:textId="4C2AE599" w:rsidR="00076B95" w:rsidRDefault="00076B95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7" w:history="1">
            <w:r w:rsidRPr="00EF6655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C4C9B" w14:textId="0E3E6280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8" w:history="1">
            <w:r w:rsidRPr="00EF6655">
              <w:rPr>
                <w:rStyle w:val="Hipervnculo"/>
                <w:noProof/>
              </w:rPr>
              <w:t>Caso de Uso 1: Autentifica</w:t>
            </w:r>
            <w:r w:rsidRPr="00EF6655">
              <w:rPr>
                <w:rStyle w:val="Hipervnculo"/>
                <w:noProof/>
              </w:rPr>
              <w:t>r</w:t>
            </w:r>
            <w:r w:rsidRPr="00EF6655">
              <w:rPr>
                <w:rStyle w:val="Hipervnculo"/>
                <w:noProof/>
              </w:rPr>
              <w:t>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A55B" w14:textId="7F0B613F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59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8619" w14:textId="6C5D022D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0" w:history="1">
            <w:r w:rsidRPr="00EF6655">
              <w:rPr>
                <w:rStyle w:val="Hipervnculo"/>
                <w:noProof/>
              </w:rPr>
              <w:t>Caso de Uso 2: Administrar acceso al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589B" w14:textId="5CD28B3B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1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FEF6" w14:textId="5D231F70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2" w:history="1">
            <w:r w:rsidRPr="00EF6655">
              <w:rPr>
                <w:rStyle w:val="Hipervnculo"/>
                <w:noProof/>
              </w:rPr>
              <w:t>Caso de Uso 3: Administrar proyectos.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F63C" w14:textId="19C0B5CD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3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57F4" w14:textId="62CFBC3E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4" w:history="1">
            <w:r w:rsidRPr="00EF6655">
              <w:rPr>
                <w:rStyle w:val="Hipervnculo"/>
                <w:noProof/>
              </w:rPr>
              <w:t>Caso de Uso 4: Añadir riesgo a la lista.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E04A9" w14:textId="4324D78F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5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72C6" w14:textId="44F307C1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6" w:history="1">
            <w:r w:rsidRPr="00EF6655">
              <w:rPr>
                <w:rStyle w:val="Hipervnculo"/>
                <w:noProof/>
              </w:rPr>
              <w:t>Caso de Uso 5: Modificar lista de riesgos.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1CA7" w14:textId="51C133AE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7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084F" w14:textId="4C55775E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8" w:history="1">
            <w:r w:rsidRPr="00EF6655">
              <w:rPr>
                <w:rStyle w:val="Hipervnculo"/>
                <w:noProof/>
              </w:rPr>
              <w:t>Caso de Uso 6: Administrar categorías de riesgos.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B024" w14:textId="26AC90BF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69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E2F38" w14:textId="7EA23388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0" w:history="1">
            <w:r w:rsidRPr="00EF6655">
              <w:rPr>
                <w:rStyle w:val="Hipervnculo"/>
                <w:noProof/>
              </w:rPr>
              <w:t>Caso de Uso 7: Realizar evaluación de riesgo.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63E87" w14:textId="0CAF34F1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1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89F4" w14:textId="6002FD39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2" w:history="1">
            <w:r w:rsidRPr="00EF6655">
              <w:rPr>
                <w:rStyle w:val="Hipervnculo"/>
                <w:noProof/>
              </w:rPr>
              <w:t>Caso de Uso 8: Añadir plan de acción.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FF01" w14:textId="640CCD0A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3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C8708" w14:textId="0600B56D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4" w:history="1">
            <w:r w:rsidRPr="00EF6655">
              <w:rPr>
                <w:rStyle w:val="Hipervnculo"/>
                <w:noProof/>
              </w:rPr>
              <w:t>Caso de Uso 9: Modificar plan de acción.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0430" w14:textId="33A3A465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5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8DCF" w14:textId="71A2E8A8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6" w:history="1">
            <w:r w:rsidRPr="00EF6655">
              <w:rPr>
                <w:rStyle w:val="Hipervnculo"/>
                <w:noProof/>
              </w:rPr>
              <w:t>Caso de Uso 10: Realizar y solicitar informes.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33F73" w14:textId="7DF45CEB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7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055B" w14:textId="5E82BCE3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8" w:history="1">
            <w:r w:rsidRPr="00EF6655">
              <w:rPr>
                <w:rStyle w:val="Hipervnculo"/>
                <w:noProof/>
              </w:rPr>
              <w:t>Caso de Uso 11: Exportar archivos.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4116" w14:textId="64147AAE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79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B857" w14:textId="22F996BF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0" w:history="1">
            <w:r w:rsidRPr="00EF6655">
              <w:rPr>
                <w:rStyle w:val="Hipervnculo"/>
                <w:noProof/>
              </w:rPr>
              <w:t>Caso de Uso 12: Realizar análisis de riesgo.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C929" w14:textId="2C5F99B1" w:rsidR="00076B95" w:rsidRDefault="00076B95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1" w:history="1">
            <w:r w:rsidRPr="00EF665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DE6C" w14:textId="23E6DC7F" w:rsidR="00076B95" w:rsidRDefault="00076B95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2" w:history="1">
            <w:r w:rsidRPr="00EF6655">
              <w:rPr>
                <w:rStyle w:val="Hipervnculo"/>
                <w:noProof/>
              </w:rPr>
              <w:t>Diagramas Asociados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9560" w14:textId="7164CEE7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3" w:history="1">
            <w:r w:rsidRPr="00EF6655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49F0" w14:textId="713E2AAB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4" w:history="1">
            <w:r w:rsidRPr="00EF6655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294B" w14:textId="4B9582EC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5" w:history="1">
            <w:r w:rsidRPr="00EF6655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096D" w14:textId="28032EC9" w:rsidR="00076B95" w:rsidRDefault="00076B95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80246486" w:history="1">
            <w:r w:rsidRPr="00EF6655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_Toc180246486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A4A1" w14:textId="19F652A6" w:rsidR="000F79DF" w:rsidRDefault="00FC203B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14:paraId="332A8FFA" w14:textId="77777777" w:rsidR="0040066E" w:rsidRDefault="0040066E" w:rsidP="000F79DF">
      <w:pPr>
        <w:ind w:left="0" w:firstLine="0"/>
      </w:pPr>
    </w:p>
    <w:p w14:paraId="02E23B59" w14:textId="77777777"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C0B6A6C" w14:textId="01A629B8" w:rsidR="00A13DBA" w:rsidRDefault="006B61A1" w:rsidP="009A3173">
          <w:pPr>
            <w:pStyle w:val="PSI-Ttulo"/>
          </w:pPr>
          <w:r>
            <w:t>Modelo de Casos de Uso</w:t>
          </w:r>
        </w:p>
      </w:sdtContent>
    </w:sdt>
    <w:p w14:paraId="6BA8E665" w14:textId="77777777" w:rsidR="00347BE9" w:rsidRDefault="00347BE9" w:rsidP="002D3AFE">
      <w:pPr>
        <w:pStyle w:val="Ttulo1"/>
      </w:pPr>
      <w:bookmarkStart w:id="0" w:name="_Toc228266918"/>
      <w:bookmarkStart w:id="1" w:name="_Toc234682910"/>
      <w:bookmarkStart w:id="2" w:name="_Toc180246450"/>
      <w:bookmarkStart w:id="3" w:name="_Toc12016612"/>
      <w:bookmarkStart w:id="4" w:name="_Requerimientos"/>
      <w:bookmarkEnd w:id="4"/>
      <w:r>
        <w:t>Requerimientos</w:t>
      </w:r>
      <w:bookmarkEnd w:id="0"/>
      <w:bookmarkEnd w:id="1"/>
      <w:bookmarkEnd w:id="2"/>
    </w:p>
    <w:p w14:paraId="727CAE5A" w14:textId="77777777" w:rsidR="00347BE9" w:rsidRDefault="00347BE9" w:rsidP="00347BE9">
      <w:pPr>
        <w:pStyle w:val="PSI-Ttulo2"/>
      </w:pPr>
      <w:bookmarkStart w:id="5" w:name="_Toc228266919"/>
      <w:bookmarkStart w:id="6" w:name="_Toc234682911"/>
      <w:bookmarkStart w:id="7" w:name="_Toc180246451"/>
      <w:r>
        <w:t>Requerimientos Funcionales</w:t>
      </w:r>
      <w:bookmarkEnd w:id="5"/>
      <w:bookmarkEnd w:id="6"/>
      <w:bookmarkEnd w:id="7"/>
    </w:p>
    <w:p w14:paraId="243D9721" w14:textId="35365774" w:rsidR="00347BE9" w:rsidRDefault="006B61A1" w:rsidP="00BB3C4E">
      <w:pPr>
        <w:ind w:left="0" w:firstLine="0"/>
        <w:jc w:val="both"/>
      </w:pPr>
      <w:r w:rsidRPr="003B79EC">
        <w:t>En este apartado se describen las funcionalidades y servicios que deben ser provistos por el sistema.</w:t>
      </w:r>
    </w:p>
    <w:p w14:paraId="4801D2B0" w14:textId="5CFA42A1" w:rsidR="006B61A1" w:rsidRDefault="006B61A1">
      <w:pPr>
        <w:pStyle w:val="Prrafodelista"/>
        <w:numPr>
          <w:ilvl w:val="0"/>
          <w:numId w:val="3"/>
        </w:numPr>
        <w:jc w:val="both"/>
      </w:pPr>
      <w:r w:rsidRPr="006B61A1">
        <w:rPr>
          <w:b/>
          <w:bCs/>
        </w:rPr>
        <w:t xml:space="preserve">(RF01) </w:t>
      </w:r>
      <w:r w:rsidR="00AE2D91">
        <w:rPr>
          <w:b/>
          <w:bCs/>
        </w:rPr>
        <w:t>Administrar</w:t>
      </w:r>
      <w:r w:rsidRPr="006B61A1">
        <w:rPr>
          <w:b/>
          <w:bCs/>
        </w:rPr>
        <w:t xml:space="preserve"> usuarios:</w:t>
      </w:r>
      <w:r>
        <w:t xml:space="preserve"> </w:t>
      </w:r>
      <w:r w:rsidR="00194106" w:rsidRPr="005F7331">
        <w:t>El sistema permitirá a los usuarios registrar el nombre y email de los usuarios que tendrán acceso al sistema.</w:t>
      </w:r>
    </w:p>
    <w:p w14:paraId="064DC3D7" w14:textId="4FF29EC4" w:rsidR="006B61A1" w:rsidRPr="006B61A1" w:rsidRDefault="006B61A1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6B61A1">
        <w:rPr>
          <w:b/>
          <w:bCs/>
        </w:rPr>
        <w:t xml:space="preserve">(RF02) </w:t>
      </w:r>
      <w:r w:rsidR="00194106">
        <w:rPr>
          <w:b/>
          <w:bCs/>
        </w:rPr>
        <w:t>Administrar</w:t>
      </w:r>
      <w:r w:rsidRPr="006B61A1">
        <w:rPr>
          <w:b/>
          <w:bCs/>
        </w:rPr>
        <w:t xml:space="preserve"> perfil</w:t>
      </w:r>
      <w:r w:rsidR="00194106">
        <w:rPr>
          <w:b/>
          <w:bCs/>
        </w:rPr>
        <w:t>es</w:t>
      </w:r>
      <w:r w:rsidRPr="006B61A1">
        <w:rPr>
          <w:b/>
          <w:bCs/>
        </w:rPr>
        <w:t xml:space="preserve"> de usuario:</w:t>
      </w:r>
      <w:r>
        <w:t xml:space="preserve"> </w:t>
      </w:r>
      <w:r w:rsidRPr="005F7331">
        <w:t>El sistema permitirá a los usuarios asignar los perfiles de los usuarios.</w:t>
      </w:r>
    </w:p>
    <w:p w14:paraId="0E1AE433" w14:textId="41A3A9CB" w:rsidR="006B61A1" w:rsidRPr="006B61A1" w:rsidRDefault="006B61A1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(</w:t>
      </w:r>
      <w:r w:rsidRPr="006B61A1">
        <w:rPr>
          <w:b/>
          <w:bCs/>
        </w:rPr>
        <w:t>RF03</w:t>
      </w:r>
      <w:r>
        <w:rPr>
          <w:b/>
          <w:bCs/>
        </w:rPr>
        <w:t>)</w:t>
      </w:r>
      <w:r w:rsidRPr="006B61A1">
        <w:rPr>
          <w:b/>
          <w:bCs/>
        </w:rPr>
        <w:t xml:space="preserve"> Iniciar sesión</w:t>
      </w:r>
      <w:r>
        <w:rPr>
          <w:b/>
          <w:bCs/>
        </w:rPr>
        <w:t xml:space="preserve">: </w:t>
      </w:r>
      <w:r w:rsidRPr="005F7331">
        <w:t>El sistema permitirá a los usuarios iniciar sesión con su cuenta de Google.</w:t>
      </w:r>
    </w:p>
    <w:p w14:paraId="4341D7BB" w14:textId="357A608A" w:rsidR="006B61A1" w:rsidRPr="006B61A1" w:rsidRDefault="006B61A1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(</w:t>
      </w:r>
      <w:r w:rsidRPr="006B61A1">
        <w:rPr>
          <w:b/>
          <w:bCs/>
        </w:rPr>
        <w:t>RF04</w:t>
      </w:r>
      <w:r>
        <w:rPr>
          <w:b/>
          <w:bCs/>
        </w:rPr>
        <w:t>)</w:t>
      </w:r>
      <w:r w:rsidRPr="006B61A1">
        <w:rPr>
          <w:b/>
          <w:bCs/>
        </w:rPr>
        <w:t xml:space="preserve"> </w:t>
      </w:r>
      <w:r w:rsidR="00565067">
        <w:rPr>
          <w:b/>
          <w:bCs/>
        </w:rPr>
        <w:t>Gestionar</w:t>
      </w:r>
      <w:r w:rsidRPr="006B61A1">
        <w:rPr>
          <w:b/>
          <w:bCs/>
        </w:rPr>
        <w:t xml:space="preserve"> proyecto</w:t>
      </w:r>
      <w:r w:rsidR="00194106">
        <w:rPr>
          <w:b/>
          <w:bCs/>
        </w:rPr>
        <w:t>s</w:t>
      </w:r>
      <w:r>
        <w:rPr>
          <w:b/>
          <w:bCs/>
        </w:rPr>
        <w:t xml:space="preserve">: </w:t>
      </w:r>
      <w:r w:rsidRPr="005F7331">
        <w:t>El sistema permitirá a los usuarios crear proyectos.</w:t>
      </w:r>
    </w:p>
    <w:p w14:paraId="2638A1EB" w14:textId="3C89A6BB" w:rsidR="006B61A1" w:rsidRPr="006B61A1" w:rsidRDefault="006B61A1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(</w:t>
      </w:r>
      <w:r w:rsidRPr="006B61A1">
        <w:rPr>
          <w:b/>
          <w:bCs/>
        </w:rPr>
        <w:t>RF05</w:t>
      </w:r>
      <w:r>
        <w:rPr>
          <w:b/>
          <w:bCs/>
        </w:rPr>
        <w:t>)</w:t>
      </w:r>
      <w:r w:rsidRPr="006B61A1">
        <w:rPr>
          <w:b/>
          <w:bCs/>
        </w:rPr>
        <w:t xml:space="preserve"> Asignar participantes</w:t>
      </w:r>
      <w:r>
        <w:rPr>
          <w:b/>
          <w:bCs/>
        </w:rPr>
        <w:t>:</w:t>
      </w:r>
      <w:r>
        <w:t xml:space="preserve"> </w:t>
      </w:r>
      <w:r w:rsidRPr="005F7331">
        <w:t>El sistema permitirá a los usuarios asignar los usuarios participantes de un proyecto.</w:t>
      </w:r>
    </w:p>
    <w:p w14:paraId="7DE34D34" w14:textId="4194602E" w:rsidR="006B61A1" w:rsidRP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(RF0</w:t>
      </w:r>
      <w:r w:rsidR="002D3AFE">
        <w:rPr>
          <w:b/>
          <w:bCs/>
        </w:rPr>
        <w:t>6</w:t>
      </w:r>
      <w:r>
        <w:rPr>
          <w:b/>
          <w:bCs/>
        </w:rPr>
        <w:t>) Añadir riesgos:</w:t>
      </w:r>
      <w:r>
        <w:t xml:space="preserve"> </w:t>
      </w:r>
      <w:r w:rsidRPr="005F7331">
        <w:t>El sistema permitirá a los usuarios cargar riesgos a un listado de riesgos del proyecto.</w:t>
      </w:r>
    </w:p>
    <w:p w14:paraId="3EED2D6E" w14:textId="09262A49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(RF0</w:t>
      </w:r>
      <w:r w:rsidR="002D3AFE">
        <w:rPr>
          <w:b/>
          <w:bCs/>
        </w:rPr>
        <w:t>7</w:t>
      </w:r>
      <w:r>
        <w:rPr>
          <w:b/>
          <w:bCs/>
        </w:rPr>
        <w:t>) Modificar</w:t>
      </w:r>
      <w:r w:rsidR="00565067">
        <w:rPr>
          <w:b/>
          <w:bCs/>
        </w:rPr>
        <w:t xml:space="preserve"> y eliminar</w:t>
      </w:r>
      <w:r>
        <w:rPr>
          <w:b/>
          <w:bCs/>
        </w:rPr>
        <w:t xml:space="preserve"> riesgos:</w:t>
      </w:r>
      <w:r>
        <w:t xml:space="preserve"> </w:t>
      </w:r>
      <w:r w:rsidRPr="005F7331">
        <w:t>El sistema permitirá a los usuarios modificar y eliminar los riesgos en la lista de riesgos.</w:t>
      </w:r>
    </w:p>
    <w:p w14:paraId="53A92DA2" w14:textId="2619C324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(RF0</w:t>
      </w:r>
      <w:r w:rsidR="002D3AFE">
        <w:rPr>
          <w:b/>
          <w:bCs/>
        </w:rPr>
        <w:t>8</w:t>
      </w:r>
      <w:r>
        <w:rPr>
          <w:b/>
          <w:bCs/>
        </w:rPr>
        <w:t xml:space="preserve">) </w:t>
      </w:r>
      <w:r w:rsidR="00565067">
        <w:rPr>
          <w:b/>
          <w:bCs/>
        </w:rPr>
        <w:t>Gestionar</w:t>
      </w:r>
      <w:r>
        <w:rPr>
          <w:b/>
          <w:bCs/>
        </w:rPr>
        <w:t xml:space="preserve"> categorías:</w:t>
      </w:r>
      <w:r>
        <w:t xml:space="preserve"> </w:t>
      </w:r>
      <w:r w:rsidRPr="005F7331">
        <w:t>El sistema permitirá a los usuarios añadir, eliminar y modificar categorías de riesgos.</w:t>
      </w:r>
    </w:p>
    <w:p w14:paraId="38698EE3" w14:textId="3C69BCD7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</w:t>
      </w:r>
      <w:r w:rsidR="002D3AFE">
        <w:rPr>
          <w:b/>
          <w:bCs/>
        </w:rPr>
        <w:t>9</w:t>
      </w:r>
      <w:r>
        <w:rPr>
          <w:b/>
          <w:bCs/>
        </w:rPr>
        <w:t>) Evaluar riesgo:</w:t>
      </w:r>
      <w:r>
        <w:t xml:space="preserve"> </w:t>
      </w:r>
      <w:r w:rsidRPr="005F7331">
        <w:t>El sistema permitirá a los usuarios realizar evaluaciones de los riesgos.</w:t>
      </w:r>
    </w:p>
    <w:p w14:paraId="50270D5B" w14:textId="6ACAA268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0</w:t>
      </w:r>
      <w:r>
        <w:rPr>
          <w:b/>
          <w:bCs/>
        </w:rPr>
        <w:t>) Mostrar riesgos prioritarios:</w:t>
      </w:r>
      <w:r>
        <w:t xml:space="preserve"> </w:t>
      </w:r>
      <w:r w:rsidRPr="005F7331">
        <w:t>El sistema deberá presentar una lista de riesgos prioritarios en base a las evaluaciones realizadas</w:t>
      </w:r>
      <w:r>
        <w:t>.</w:t>
      </w:r>
    </w:p>
    <w:p w14:paraId="51A8DEFE" w14:textId="01ED592A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1</w:t>
      </w:r>
      <w:r>
        <w:rPr>
          <w:b/>
          <w:bCs/>
        </w:rPr>
        <w:t>) Generar planes:</w:t>
      </w:r>
      <w:r>
        <w:t xml:space="preserve"> </w:t>
      </w:r>
      <w:r w:rsidRPr="005F7331">
        <w:t>El sistema permitirá generar planes de mitigación y contingencia contra los riesgos del proyecto</w:t>
      </w:r>
      <w:r>
        <w:t>.</w:t>
      </w:r>
    </w:p>
    <w:p w14:paraId="2F99A4CB" w14:textId="682F20D5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2</w:t>
      </w:r>
      <w:r>
        <w:rPr>
          <w:b/>
          <w:bCs/>
        </w:rPr>
        <w:t xml:space="preserve">) Marcar </w:t>
      </w:r>
      <w:r w:rsidR="00565067">
        <w:rPr>
          <w:b/>
          <w:bCs/>
        </w:rPr>
        <w:t>acciones</w:t>
      </w:r>
      <w:r>
        <w:rPr>
          <w:b/>
          <w:bCs/>
        </w:rPr>
        <w:t xml:space="preserve"> pendiente</w:t>
      </w:r>
      <w:r w:rsidR="00565067">
        <w:rPr>
          <w:b/>
          <w:bCs/>
        </w:rPr>
        <w:t>s</w:t>
      </w:r>
      <w:r>
        <w:rPr>
          <w:b/>
          <w:bCs/>
        </w:rPr>
        <w:t>:</w:t>
      </w:r>
      <w:r>
        <w:t xml:space="preserve"> </w:t>
      </w:r>
      <w:r w:rsidR="00565067" w:rsidRPr="00AB39FE">
        <w:t>El sistema marcará visualmente los riesgos con un ícono de escudo que indicará su estado mediante colores específicos</w:t>
      </w:r>
      <w:r w:rsidR="00565067">
        <w:t>.</w:t>
      </w:r>
    </w:p>
    <w:p w14:paraId="0102E113" w14:textId="1813E10C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3</w:t>
      </w:r>
      <w:r>
        <w:rPr>
          <w:b/>
          <w:bCs/>
        </w:rPr>
        <w:t>) Generar informe</w:t>
      </w:r>
      <w:r w:rsidR="00565067">
        <w:rPr>
          <w:b/>
          <w:bCs/>
        </w:rPr>
        <w:t>s incidencia</w:t>
      </w:r>
      <w:r>
        <w:rPr>
          <w:b/>
          <w:bCs/>
        </w:rPr>
        <w:t>:</w:t>
      </w:r>
      <w:r>
        <w:t xml:space="preserve"> </w:t>
      </w:r>
      <w:r w:rsidRPr="005F7331">
        <w:t>El sistema permitirá a los usuarios generar informes</w:t>
      </w:r>
      <w:r w:rsidR="001F2D6D">
        <w:t xml:space="preserve"> de incidencia</w:t>
      </w:r>
      <w:r w:rsidRPr="005F7331">
        <w:t>.</w:t>
      </w:r>
    </w:p>
    <w:p w14:paraId="772689AE" w14:textId="0DD50372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4</w:t>
      </w:r>
      <w:r>
        <w:rPr>
          <w:b/>
          <w:bCs/>
        </w:rPr>
        <w:t>) Presentar resúmenes y gráficos:</w:t>
      </w:r>
      <w:r>
        <w:t xml:space="preserve"> </w:t>
      </w:r>
      <w:r w:rsidR="00565067" w:rsidRPr="005F7331">
        <w:t xml:space="preserve">El sistema presentara </w:t>
      </w:r>
      <w:r w:rsidR="00565067" w:rsidRPr="00F72920">
        <w:t>gráficos estadísticos y medidas de resumen que reflejen la gestión de riesgos realizada</w:t>
      </w:r>
      <w:r w:rsidR="00565067">
        <w:t>.</w:t>
      </w:r>
    </w:p>
    <w:p w14:paraId="7C3B0B05" w14:textId="3FD320B9" w:rsidR="00BB3C4E" w:rsidRDefault="00BB3C4E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5</w:t>
      </w:r>
      <w:r>
        <w:rPr>
          <w:b/>
          <w:bCs/>
        </w:rPr>
        <w:t>) Exportar</w:t>
      </w:r>
      <w:r w:rsidR="00194106">
        <w:rPr>
          <w:b/>
          <w:bCs/>
        </w:rPr>
        <w:t xml:space="preserve"> archivos</w:t>
      </w:r>
      <w:r>
        <w:rPr>
          <w:b/>
          <w:bCs/>
        </w:rPr>
        <w:t>:</w:t>
      </w:r>
      <w:r>
        <w:t xml:space="preserve"> </w:t>
      </w:r>
      <w:r w:rsidRPr="005F7331">
        <w:t>El sistema permitirá a los usuarios exportar informes, resúmenes y gráficos realizados.</w:t>
      </w:r>
    </w:p>
    <w:p w14:paraId="75F17D5F" w14:textId="56AF4B50" w:rsidR="0084145D" w:rsidRDefault="0084145D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(RF1</w:t>
      </w:r>
      <w:r w:rsidR="002D3AFE">
        <w:rPr>
          <w:b/>
          <w:bCs/>
        </w:rPr>
        <w:t>6</w:t>
      </w:r>
      <w:r>
        <w:rPr>
          <w:b/>
          <w:bCs/>
        </w:rPr>
        <w:t xml:space="preserve">) </w:t>
      </w:r>
      <w:r w:rsidRPr="0084145D">
        <w:rPr>
          <w:b/>
          <w:bCs/>
        </w:rPr>
        <w:t>Gestionar iteraciones de un proyecto</w:t>
      </w:r>
      <w:r>
        <w:rPr>
          <w:b/>
          <w:bCs/>
        </w:rPr>
        <w:t xml:space="preserve">: </w:t>
      </w:r>
      <w:r w:rsidRPr="00F2346E">
        <w:t>El sistema permitirá a los administradores crear y modificar iteraciones en un proyecto.</w:t>
      </w:r>
    </w:p>
    <w:p w14:paraId="2F262477" w14:textId="284C203A" w:rsidR="001F2D6D" w:rsidRDefault="001F2D6D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(RF</w:t>
      </w:r>
      <w:r w:rsidR="002D3AFE">
        <w:rPr>
          <w:b/>
          <w:bCs/>
        </w:rPr>
        <w:t>17</w:t>
      </w:r>
      <w:r>
        <w:rPr>
          <w:b/>
          <w:bCs/>
        </w:rPr>
        <w:t xml:space="preserve">) </w:t>
      </w:r>
      <w:r w:rsidRPr="001F2D6D">
        <w:rPr>
          <w:b/>
          <w:bCs/>
        </w:rPr>
        <w:t>Solicitar informes</w:t>
      </w:r>
      <w:r w:rsidR="00926A0C">
        <w:rPr>
          <w:b/>
          <w:bCs/>
        </w:rPr>
        <w:t xml:space="preserve">: </w:t>
      </w:r>
      <w:r w:rsidR="00926A0C" w:rsidRPr="002C2619">
        <w:t xml:space="preserve">El sistema generara informes sobre las tareas </w:t>
      </w:r>
      <w:r w:rsidR="00926A0C" w:rsidRPr="0079106B">
        <w:t>y</w:t>
      </w:r>
      <w:r w:rsidR="00926A0C">
        <w:t>/o</w:t>
      </w:r>
      <w:r w:rsidR="00926A0C" w:rsidRPr="0079106B">
        <w:t xml:space="preserve"> evolución de los riesgos </w:t>
      </w:r>
      <w:r w:rsidR="00926A0C" w:rsidRPr="002C2619">
        <w:t>que se deben realizar en una iteración.</w:t>
      </w:r>
    </w:p>
    <w:p w14:paraId="406D3628" w14:textId="194B298C" w:rsidR="00194106" w:rsidRPr="006B61A1" w:rsidRDefault="00194106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lastRenderedPageBreak/>
        <w:t>(RF</w:t>
      </w:r>
      <w:r w:rsidR="002D3AFE">
        <w:rPr>
          <w:b/>
          <w:bCs/>
        </w:rPr>
        <w:t>18</w:t>
      </w:r>
      <w:r>
        <w:rPr>
          <w:b/>
          <w:bCs/>
        </w:rPr>
        <w:t xml:space="preserve">) Modificar plan de riesgos: </w:t>
      </w:r>
      <w:r w:rsidRPr="005F7331">
        <w:t xml:space="preserve">Los participantes de un proyecto podrán </w:t>
      </w:r>
      <w:r>
        <w:t>modificar la información de un plan de riesgos y agregar tareas.</w:t>
      </w:r>
    </w:p>
    <w:p w14:paraId="69DB925F" w14:textId="77777777" w:rsidR="00347BE9" w:rsidRDefault="00347BE9" w:rsidP="00347BE9">
      <w:pPr>
        <w:pStyle w:val="PSI-Ttulo2"/>
      </w:pPr>
      <w:bookmarkStart w:id="8" w:name="_Toc228266920"/>
      <w:bookmarkStart w:id="9" w:name="_Toc234682912"/>
      <w:bookmarkStart w:id="10" w:name="_Toc180246452"/>
      <w:r>
        <w:t>Requerimientos no Funcionales</w:t>
      </w:r>
      <w:bookmarkEnd w:id="8"/>
      <w:bookmarkEnd w:id="9"/>
      <w:bookmarkEnd w:id="10"/>
    </w:p>
    <w:p w14:paraId="7D8F2BC0" w14:textId="77777777" w:rsidR="00BB3C4E" w:rsidRDefault="00BB3C4E" w:rsidP="001C1A78">
      <w:pPr>
        <w:ind w:left="0" w:firstLine="0"/>
        <w:jc w:val="both"/>
      </w:pPr>
      <w:r>
        <w:t>En este apartado se describen las características y restricciones que deberá cumplir el sistema durante su funcionamiento.</w:t>
      </w:r>
    </w:p>
    <w:p w14:paraId="1D7F5D25" w14:textId="4E45D32B" w:rsidR="00467D26" w:rsidRPr="00467D26" w:rsidRDefault="00467D26">
      <w:pPr>
        <w:pStyle w:val="Prrafodelista"/>
        <w:numPr>
          <w:ilvl w:val="0"/>
          <w:numId w:val="3"/>
        </w:numPr>
        <w:jc w:val="both"/>
      </w:pPr>
      <w:r w:rsidRPr="00467D26">
        <w:rPr>
          <w:b/>
          <w:bCs/>
        </w:rPr>
        <w:t>(RNF01):</w:t>
      </w:r>
      <w:r w:rsidRPr="00467D26">
        <w:t xml:space="preserve"> El sistema no permitirá el acceso al sistema por parte de usuarios no registrados previamente por los administradores.</w:t>
      </w:r>
    </w:p>
    <w:p w14:paraId="7B26CA87" w14:textId="77777777" w:rsidR="00467D26" w:rsidRPr="00467D26" w:rsidRDefault="00467D26">
      <w:pPr>
        <w:pStyle w:val="Prrafodelista"/>
        <w:numPr>
          <w:ilvl w:val="0"/>
          <w:numId w:val="3"/>
        </w:numPr>
        <w:jc w:val="both"/>
      </w:pPr>
      <w:r w:rsidRPr="00467D26">
        <w:rPr>
          <w:b/>
          <w:bCs/>
        </w:rPr>
        <w:t>(RNF02):</w:t>
      </w:r>
      <w:r>
        <w:t xml:space="preserve"> </w:t>
      </w:r>
      <w:r w:rsidRPr="00467D26">
        <w:t>El sistema no permitirá que usuarios no asociados como participantes de un proyecto puedan realizarle modificaciones.</w:t>
      </w:r>
    </w:p>
    <w:p w14:paraId="2154B6D6" w14:textId="77777777" w:rsidR="00467D26" w:rsidRPr="00467D26" w:rsidRDefault="00467D26">
      <w:pPr>
        <w:pStyle w:val="Prrafodelista"/>
        <w:numPr>
          <w:ilvl w:val="0"/>
          <w:numId w:val="3"/>
        </w:numPr>
        <w:jc w:val="both"/>
      </w:pPr>
      <w:r w:rsidRPr="00467D26">
        <w:rPr>
          <w:b/>
          <w:bCs/>
        </w:rPr>
        <w:t>(RNF03):</w:t>
      </w:r>
      <w:r>
        <w:t xml:space="preserve"> </w:t>
      </w:r>
      <w:r w:rsidRPr="00467D26">
        <w:t>El sistema solo permitirá a los administradores del sistema registrar o eliminar usuarios y crear proyectos.</w:t>
      </w:r>
    </w:p>
    <w:p w14:paraId="6C26D3BE" w14:textId="6DE847D6" w:rsidR="00467D26" w:rsidRPr="00467D26" w:rsidRDefault="00467D26">
      <w:pPr>
        <w:pStyle w:val="Prrafodelista"/>
        <w:numPr>
          <w:ilvl w:val="0"/>
          <w:numId w:val="3"/>
        </w:numPr>
        <w:jc w:val="both"/>
      </w:pPr>
      <w:r w:rsidRPr="00467D26">
        <w:rPr>
          <w:b/>
          <w:bCs/>
        </w:rPr>
        <w:t>(RNF04):</w:t>
      </w:r>
      <w:r>
        <w:t xml:space="preserve"> </w:t>
      </w:r>
      <w:r w:rsidRPr="00467D26">
        <w:t>El sistema deberá ser integrado con UARGflow para el inicio de sesión de los usuarios.</w:t>
      </w:r>
    </w:p>
    <w:p w14:paraId="208A212E" w14:textId="77777777" w:rsidR="00347BE9" w:rsidRPr="00BB3C4E" w:rsidRDefault="00347BE9" w:rsidP="00347BE9">
      <w:pPr>
        <w:pStyle w:val="MNormal"/>
        <w:rPr>
          <w:lang w:val="es-AR"/>
        </w:rPr>
      </w:pPr>
    </w:p>
    <w:p w14:paraId="6E279662" w14:textId="77777777" w:rsidR="00347BE9" w:rsidRDefault="00347BE9" w:rsidP="00347BE9">
      <w:pPr>
        <w:pStyle w:val="PSI-Ttulo1"/>
      </w:pPr>
      <w:bookmarkStart w:id="11" w:name="_Toc228266921"/>
      <w:bookmarkStart w:id="12" w:name="_Toc234682913"/>
      <w:bookmarkStart w:id="13" w:name="_Toc180246453"/>
      <w:r>
        <w:t>Actores</w:t>
      </w:r>
      <w:bookmarkEnd w:id="3"/>
      <w:bookmarkEnd w:id="11"/>
      <w:bookmarkEnd w:id="12"/>
      <w:bookmarkEnd w:id="13"/>
    </w:p>
    <w:p w14:paraId="54DB6899" w14:textId="550D3706" w:rsidR="00347BE9" w:rsidRDefault="00467D26" w:rsidP="00347BE9">
      <w:pPr>
        <w:pStyle w:val="PSI-Ttulo2"/>
      </w:pPr>
      <w:bookmarkStart w:id="14" w:name="_Toc180246454"/>
      <w:r>
        <w:t>Administrador</w:t>
      </w:r>
      <w:bookmarkEnd w:id="14"/>
    </w:p>
    <w:p w14:paraId="00489472" w14:textId="77777777" w:rsidR="00347BE9" w:rsidRDefault="00347BE9" w:rsidP="00347BE9">
      <w:pPr>
        <w:pStyle w:val="MTemaNormal"/>
      </w:pPr>
    </w:p>
    <w:tbl>
      <w:tblPr>
        <w:tblW w:w="8186" w:type="dxa"/>
        <w:tblInd w:w="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6"/>
        <w:gridCol w:w="395"/>
        <w:gridCol w:w="4563"/>
        <w:gridCol w:w="1542"/>
      </w:tblGrid>
      <w:tr w:rsidR="00347BE9" w:rsidRPr="00666313" w14:paraId="0F061EC4" w14:textId="77777777" w:rsidTr="005A476C">
        <w:trPr>
          <w:trHeight w:val="283"/>
        </w:trPr>
        <w:tc>
          <w:tcPr>
            <w:tcW w:w="2081" w:type="dxa"/>
            <w:gridSpan w:val="2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bottom"/>
          </w:tcPr>
          <w:p w14:paraId="7B738B3D" w14:textId="77777777" w:rsidR="00347BE9" w:rsidRPr="00666313" w:rsidRDefault="00347BE9" w:rsidP="005A476C">
            <w:pPr>
              <w:rPr>
                <w:sz w:val="24"/>
              </w:rPr>
            </w:pPr>
            <w:r w:rsidRPr="00666313">
              <w:rPr>
                <w:sz w:val="24"/>
              </w:rPr>
              <w:t xml:space="preserve">Actor </w:t>
            </w:r>
          </w:p>
        </w:tc>
        <w:tc>
          <w:tcPr>
            <w:tcW w:w="4563" w:type="dxa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  <w:vAlign w:val="bottom"/>
          </w:tcPr>
          <w:p w14:paraId="1AB19B59" w14:textId="54197DE2" w:rsidR="00347BE9" w:rsidRPr="00666313" w:rsidRDefault="00467D26" w:rsidP="005A476C">
            <w:pPr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1542" w:type="dxa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  <w:vAlign w:val="bottom"/>
          </w:tcPr>
          <w:p w14:paraId="2AA174AF" w14:textId="4D6A1EA5" w:rsidR="00347BE9" w:rsidRPr="001C1A78" w:rsidRDefault="001C1A78" w:rsidP="001C1A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ACT01</w:t>
            </w:r>
          </w:p>
        </w:tc>
      </w:tr>
      <w:tr w:rsidR="00347BE9" w14:paraId="63E20DF5" w14:textId="77777777" w:rsidTr="005A476C">
        <w:trPr>
          <w:trHeight w:val="312"/>
        </w:trPr>
        <w:tc>
          <w:tcPr>
            <w:tcW w:w="1686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14:paraId="78D6F9BA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500" w:type="dxa"/>
            <w:gridSpan w:val="3"/>
            <w:tcBorders>
              <w:top w:val="single" w:sz="12" w:space="0" w:color="auto"/>
              <w:right w:val="single" w:sz="18" w:space="0" w:color="auto"/>
            </w:tcBorders>
          </w:tcPr>
          <w:p w14:paraId="6A373B12" w14:textId="4930BD39" w:rsidR="00347BE9" w:rsidRDefault="00AA6784" w:rsidP="00F022E0">
            <w:pPr>
              <w:ind w:left="0" w:firstLine="0"/>
            </w:pPr>
            <w:r>
              <w:t xml:space="preserve">Este actor </w:t>
            </w:r>
            <w:r w:rsidR="001029BC">
              <w:t>es el responsable de la gestión y configuración del sistema.</w:t>
            </w:r>
          </w:p>
        </w:tc>
      </w:tr>
      <w:tr w:rsidR="00347BE9" w14:paraId="44DB9EDB" w14:textId="77777777" w:rsidTr="005A476C">
        <w:trPr>
          <w:trHeight w:val="312"/>
        </w:trPr>
        <w:tc>
          <w:tcPr>
            <w:tcW w:w="1686" w:type="dxa"/>
            <w:tcBorders>
              <w:left w:val="single" w:sz="18" w:space="0" w:color="auto"/>
            </w:tcBorders>
            <w:vAlign w:val="center"/>
          </w:tcPr>
          <w:p w14:paraId="723E69D6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Características</w:t>
            </w:r>
          </w:p>
        </w:tc>
        <w:tc>
          <w:tcPr>
            <w:tcW w:w="6500" w:type="dxa"/>
            <w:gridSpan w:val="3"/>
            <w:tcBorders>
              <w:right w:val="single" w:sz="18" w:space="0" w:color="auto"/>
            </w:tcBorders>
          </w:tcPr>
          <w:p w14:paraId="5F6F1DEB" w14:textId="6F6C4790" w:rsidR="00347BE9" w:rsidRDefault="00AA6784" w:rsidP="00AA6784">
            <w:pPr>
              <w:ind w:left="0" w:firstLine="0"/>
            </w:pPr>
            <w:r>
              <w:t xml:space="preserve">Pueden crear proyectos y modificarlos, </w:t>
            </w:r>
            <w:r w:rsidR="00194106">
              <w:t>registrar</w:t>
            </w:r>
            <w:r>
              <w:t xml:space="preserve"> usuarios y asignarlos a los proyectos</w:t>
            </w:r>
            <w:r w:rsidR="00B80387">
              <w:t xml:space="preserve"> y modificar las categorías utilizadas para clasificar los riesgos de los proyectos.</w:t>
            </w:r>
          </w:p>
        </w:tc>
      </w:tr>
      <w:tr w:rsidR="00347BE9" w14:paraId="2DEEDB3A" w14:textId="77777777" w:rsidTr="005A476C">
        <w:trPr>
          <w:cantSplit/>
          <w:trHeight w:val="312"/>
        </w:trPr>
        <w:tc>
          <w:tcPr>
            <w:tcW w:w="1686" w:type="dxa"/>
            <w:tcBorders>
              <w:left w:val="single" w:sz="18" w:space="0" w:color="auto"/>
            </w:tcBorders>
            <w:vAlign w:val="center"/>
          </w:tcPr>
          <w:p w14:paraId="386A1346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6500" w:type="dxa"/>
            <w:gridSpan w:val="3"/>
            <w:tcBorders>
              <w:right w:val="single" w:sz="18" w:space="0" w:color="auto"/>
            </w:tcBorders>
          </w:tcPr>
          <w:p w14:paraId="5872247E" w14:textId="3CADA244" w:rsidR="00347BE9" w:rsidRDefault="00347BE9" w:rsidP="00AA6784"/>
        </w:tc>
      </w:tr>
      <w:tr w:rsidR="00347BE9" w14:paraId="47A58118" w14:textId="77777777" w:rsidTr="005A476C">
        <w:trPr>
          <w:trHeight w:val="312"/>
        </w:trPr>
        <w:tc>
          <w:tcPr>
            <w:tcW w:w="1686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3F5D17A9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Referencias</w:t>
            </w:r>
          </w:p>
        </w:tc>
        <w:tc>
          <w:tcPr>
            <w:tcW w:w="6500" w:type="dxa"/>
            <w:gridSpan w:val="3"/>
            <w:tcBorders>
              <w:bottom w:val="single" w:sz="4" w:space="0" w:color="auto"/>
              <w:right w:val="single" w:sz="18" w:space="0" w:color="auto"/>
            </w:tcBorders>
          </w:tcPr>
          <w:p w14:paraId="71619532" w14:textId="09F75BBD" w:rsidR="00347BE9" w:rsidRDefault="00F228C4" w:rsidP="008A2A59">
            <w:pPr>
              <w:jc w:val="both"/>
            </w:pPr>
            <w:r>
              <w:t>CU01, CU02, CU03, CU</w:t>
            </w:r>
            <w:r w:rsidR="00076B95">
              <w:t>6</w:t>
            </w:r>
            <w:r>
              <w:t>.</w:t>
            </w:r>
          </w:p>
        </w:tc>
      </w:tr>
    </w:tbl>
    <w:p w14:paraId="33565F25" w14:textId="77777777" w:rsidR="00347BE9" w:rsidRDefault="00347BE9" w:rsidP="00347BE9">
      <w:pPr>
        <w:rPr>
          <w:sz w:val="24"/>
        </w:rPr>
      </w:pPr>
    </w:p>
    <w:p w14:paraId="7BF8FCED" w14:textId="77777777" w:rsidR="00347BE9" w:rsidRDefault="00347BE9" w:rsidP="00347BE9">
      <w:pPr>
        <w:jc w:val="both"/>
      </w:pPr>
    </w:p>
    <w:p w14:paraId="1A0C1D57" w14:textId="77777777" w:rsidR="00984E25" w:rsidRDefault="00984E25">
      <w:pPr>
        <w:rPr>
          <w:rFonts w:ascii="Verdana" w:eastAsia="Times New Roman" w:hAnsi="Verdana" w:cs="Arial"/>
          <w:sz w:val="20"/>
          <w:szCs w:val="24"/>
          <w:lang w:eastAsia="es-ES"/>
        </w:rPr>
      </w:pPr>
      <w:r>
        <w:br w:type="page"/>
      </w:r>
    </w:p>
    <w:p w14:paraId="5DCE5537" w14:textId="77777777" w:rsidR="00347BE9" w:rsidRPr="00FD6E98" w:rsidRDefault="00347BE9" w:rsidP="00347BE9">
      <w:pPr>
        <w:pStyle w:val="MNormal"/>
      </w:pPr>
    </w:p>
    <w:p w14:paraId="4FA80B2D" w14:textId="554B4C2B" w:rsidR="00347BE9" w:rsidRDefault="00347BE9" w:rsidP="00347BE9">
      <w:pPr>
        <w:pStyle w:val="PSI-Ttulo2"/>
      </w:pPr>
      <w:bookmarkStart w:id="15" w:name="_Toc12016614"/>
      <w:r>
        <w:t xml:space="preserve"> </w:t>
      </w:r>
      <w:bookmarkStart w:id="16" w:name="_Toc180246455"/>
      <w:bookmarkEnd w:id="15"/>
      <w:r w:rsidR="00467D26">
        <w:t>Líder del proyecto</w:t>
      </w:r>
      <w:bookmarkEnd w:id="16"/>
    </w:p>
    <w:p w14:paraId="7CC1A246" w14:textId="77777777" w:rsidR="00347BE9" w:rsidRDefault="00347BE9" w:rsidP="00347BE9">
      <w:pPr>
        <w:pStyle w:val="MTemaNormal"/>
      </w:pPr>
    </w:p>
    <w:tbl>
      <w:tblPr>
        <w:tblW w:w="8186" w:type="dxa"/>
        <w:tblInd w:w="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6"/>
        <w:gridCol w:w="395"/>
        <w:gridCol w:w="4563"/>
        <w:gridCol w:w="1542"/>
      </w:tblGrid>
      <w:tr w:rsidR="00347BE9" w14:paraId="0DBE6348" w14:textId="77777777" w:rsidTr="005A476C">
        <w:trPr>
          <w:trHeight w:val="283"/>
        </w:trPr>
        <w:tc>
          <w:tcPr>
            <w:tcW w:w="2081" w:type="dxa"/>
            <w:gridSpan w:val="2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bottom"/>
          </w:tcPr>
          <w:p w14:paraId="2B7B4AF9" w14:textId="77777777" w:rsidR="00347BE9" w:rsidRPr="00666313" w:rsidRDefault="00347BE9" w:rsidP="005A476C">
            <w:pPr>
              <w:rPr>
                <w:sz w:val="24"/>
              </w:rPr>
            </w:pPr>
            <w:r w:rsidRPr="00666313">
              <w:rPr>
                <w:sz w:val="24"/>
              </w:rPr>
              <w:t xml:space="preserve">Actor </w:t>
            </w:r>
          </w:p>
        </w:tc>
        <w:tc>
          <w:tcPr>
            <w:tcW w:w="4563" w:type="dxa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  <w:vAlign w:val="bottom"/>
          </w:tcPr>
          <w:p w14:paraId="33F7E988" w14:textId="0DFDB415" w:rsidR="00347BE9" w:rsidRPr="00666313" w:rsidRDefault="00467D26" w:rsidP="005A476C">
            <w:pPr>
              <w:rPr>
                <w:sz w:val="24"/>
              </w:rPr>
            </w:pPr>
            <w:r>
              <w:rPr>
                <w:sz w:val="24"/>
              </w:rPr>
              <w:t>Líder del proyecto</w:t>
            </w:r>
          </w:p>
        </w:tc>
        <w:tc>
          <w:tcPr>
            <w:tcW w:w="1542" w:type="dxa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  <w:vAlign w:val="bottom"/>
          </w:tcPr>
          <w:p w14:paraId="48C6CD4A" w14:textId="41702003" w:rsidR="00347BE9" w:rsidRPr="003E0697" w:rsidRDefault="001C1A78" w:rsidP="001C1A78">
            <w:pPr>
              <w:jc w:val="center"/>
            </w:pPr>
            <w:r>
              <w:rPr>
                <w:sz w:val="24"/>
                <w:szCs w:val="24"/>
              </w:rPr>
              <w:t>ACT02</w:t>
            </w:r>
          </w:p>
        </w:tc>
      </w:tr>
      <w:tr w:rsidR="00347BE9" w14:paraId="1155E2C7" w14:textId="77777777" w:rsidTr="005A476C">
        <w:trPr>
          <w:trHeight w:val="312"/>
        </w:trPr>
        <w:tc>
          <w:tcPr>
            <w:tcW w:w="1686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14:paraId="5BF37B00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500" w:type="dxa"/>
            <w:gridSpan w:val="3"/>
            <w:tcBorders>
              <w:top w:val="single" w:sz="12" w:space="0" w:color="auto"/>
              <w:right w:val="single" w:sz="18" w:space="0" w:color="auto"/>
            </w:tcBorders>
          </w:tcPr>
          <w:p w14:paraId="26C29188" w14:textId="7C51E845" w:rsidR="00347BE9" w:rsidRDefault="00201B43" w:rsidP="00201B43">
            <w:pPr>
              <w:ind w:left="0" w:firstLine="0"/>
            </w:pPr>
            <w:r>
              <w:t>Este actor es el responsable de supervisar a los desarrolladores que vayan realizando la gestión de riesgos de</w:t>
            </w:r>
            <w:r w:rsidR="00B80387">
              <w:t xml:space="preserve"> un proyecto</w:t>
            </w:r>
            <w:r>
              <w:t xml:space="preserve"> manera adecuada.</w:t>
            </w:r>
          </w:p>
        </w:tc>
      </w:tr>
      <w:tr w:rsidR="00347BE9" w14:paraId="39761E08" w14:textId="77777777" w:rsidTr="005A476C">
        <w:trPr>
          <w:trHeight w:val="312"/>
        </w:trPr>
        <w:tc>
          <w:tcPr>
            <w:tcW w:w="1686" w:type="dxa"/>
            <w:tcBorders>
              <w:left w:val="single" w:sz="18" w:space="0" w:color="auto"/>
            </w:tcBorders>
            <w:vAlign w:val="center"/>
          </w:tcPr>
          <w:p w14:paraId="26E9B400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Características</w:t>
            </w:r>
          </w:p>
        </w:tc>
        <w:tc>
          <w:tcPr>
            <w:tcW w:w="6500" w:type="dxa"/>
            <w:gridSpan w:val="3"/>
            <w:tcBorders>
              <w:right w:val="single" w:sz="18" w:space="0" w:color="auto"/>
            </w:tcBorders>
          </w:tcPr>
          <w:p w14:paraId="6EAB3751" w14:textId="29A179C1" w:rsidR="00347BE9" w:rsidRDefault="00A5013C" w:rsidP="00A5013C">
            <w:pPr>
              <w:ind w:left="0" w:firstLine="0"/>
            </w:pPr>
            <w:r>
              <w:t>Puede realizar las mismas actividades que el desarrollador</w:t>
            </w:r>
            <w:r w:rsidR="00B80387">
              <w:t>, además de modificar la información de riesgos, evaluaciones y planes bajo ciertas restricciones.</w:t>
            </w:r>
          </w:p>
        </w:tc>
      </w:tr>
      <w:tr w:rsidR="00347BE9" w14:paraId="5C008503" w14:textId="77777777" w:rsidTr="005A476C">
        <w:trPr>
          <w:cantSplit/>
          <w:trHeight w:val="312"/>
        </w:trPr>
        <w:tc>
          <w:tcPr>
            <w:tcW w:w="1686" w:type="dxa"/>
            <w:tcBorders>
              <w:left w:val="single" w:sz="18" w:space="0" w:color="auto"/>
            </w:tcBorders>
            <w:vAlign w:val="center"/>
          </w:tcPr>
          <w:p w14:paraId="036AD946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6500" w:type="dxa"/>
            <w:gridSpan w:val="3"/>
            <w:tcBorders>
              <w:right w:val="single" w:sz="18" w:space="0" w:color="auto"/>
            </w:tcBorders>
          </w:tcPr>
          <w:p w14:paraId="351E0708" w14:textId="2BDE006B" w:rsidR="00E24B9E" w:rsidRDefault="000F4925" w:rsidP="00167468">
            <w:pPr>
              <w:jc w:val="both"/>
            </w:pPr>
            <w:r>
              <w:t>Hereda de Desarrollador.</w:t>
            </w:r>
            <w:r w:rsidR="00E24B9E">
              <w:t xml:space="preserve"> </w:t>
            </w:r>
          </w:p>
        </w:tc>
      </w:tr>
      <w:tr w:rsidR="00347BE9" w14:paraId="66A417A3" w14:textId="77777777" w:rsidTr="005A476C">
        <w:trPr>
          <w:trHeight w:val="312"/>
        </w:trPr>
        <w:tc>
          <w:tcPr>
            <w:tcW w:w="1686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1AFBAC65" w14:textId="77777777" w:rsidR="00347BE9" w:rsidRDefault="00347BE9" w:rsidP="008A2A59">
            <w:pPr>
              <w:jc w:val="both"/>
              <w:rPr>
                <w:b/>
              </w:rPr>
            </w:pPr>
            <w:r>
              <w:rPr>
                <w:b/>
              </w:rPr>
              <w:t>Referencias</w:t>
            </w:r>
          </w:p>
        </w:tc>
        <w:tc>
          <w:tcPr>
            <w:tcW w:w="6500" w:type="dxa"/>
            <w:gridSpan w:val="3"/>
            <w:tcBorders>
              <w:bottom w:val="single" w:sz="4" w:space="0" w:color="auto"/>
              <w:right w:val="single" w:sz="18" w:space="0" w:color="auto"/>
            </w:tcBorders>
          </w:tcPr>
          <w:p w14:paraId="44114C2C" w14:textId="75723CAB" w:rsidR="00347BE9" w:rsidRDefault="00F228C4" w:rsidP="008A2A59">
            <w:pPr>
              <w:ind w:left="0" w:firstLine="0"/>
              <w:jc w:val="both"/>
            </w:pPr>
            <w:r>
              <w:t>CU01, CU04, CU05, CU07, CU08, CU09, CU10, CU11, CU1</w:t>
            </w:r>
            <w:r w:rsidR="00076B95">
              <w:t>2</w:t>
            </w:r>
            <w:r>
              <w:t>.</w:t>
            </w:r>
          </w:p>
        </w:tc>
      </w:tr>
    </w:tbl>
    <w:p w14:paraId="402BB862" w14:textId="77777777" w:rsidR="00347BE9" w:rsidRDefault="00347BE9" w:rsidP="00347BE9">
      <w:pPr>
        <w:rPr>
          <w:sz w:val="24"/>
        </w:rPr>
      </w:pPr>
    </w:p>
    <w:p w14:paraId="4B56E5D3" w14:textId="77777777" w:rsidR="00347BE9" w:rsidRDefault="00347BE9" w:rsidP="00347BE9">
      <w:pPr>
        <w:jc w:val="both"/>
      </w:pPr>
    </w:p>
    <w:p w14:paraId="46C520DB" w14:textId="47C1BEE2" w:rsidR="00467D26" w:rsidRDefault="00467D26" w:rsidP="00467D26">
      <w:pPr>
        <w:pStyle w:val="PSI-Ttulo2"/>
      </w:pPr>
      <w:bookmarkStart w:id="17" w:name="_Toc180246456"/>
      <w:r>
        <w:t>Desarrollador</w:t>
      </w:r>
      <w:bookmarkEnd w:id="17"/>
    </w:p>
    <w:p w14:paraId="138A512C" w14:textId="77777777" w:rsidR="00467D26" w:rsidRDefault="00467D26" w:rsidP="00467D26">
      <w:pPr>
        <w:pStyle w:val="MTemaNormal"/>
      </w:pPr>
    </w:p>
    <w:tbl>
      <w:tblPr>
        <w:tblW w:w="8186" w:type="dxa"/>
        <w:tblInd w:w="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6"/>
        <w:gridCol w:w="395"/>
        <w:gridCol w:w="4563"/>
        <w:gridCol w:w="1542"/>
      </w:tblGrid>
      <w:tr w:rsidR="00467D26" w14:paraId="66B2AE62" w14:textId="77777777" w:rsidTr="00D062AE">
        <w:trPr>
          <w:trHeight w:val="283"/>
        </w:trPr>
        <w:tc>
          <w:tcPr>
            <w:tcW w:w="2081" w:type="dxa"/>
            <w:gridSpan w:val="2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bottom"/>
          </w:tcPr>
          <w:p w14:paraId="3C58AFC5" w14:textId="77777777" w:rsidR="00467D26" w:rsidRPr="00666313" w:rsidRDefault="00467D26" w:rsidP="00D062AE">
            <w:pPr>
              <w:rPr>
                <w:sz w:val="24"/>
              </w:rPr>
            </w:pPr>
            <w:r w:rsidRPr="00666313">
              <w:rPr>
                <w:sz w:val="24"/>
              </w:rPr>
              <w:t xml:space="preserve">Actor </w:t>
            </w:r>
          </w:p>
        </w:tc>
        <w:tc>
          <w:tcPr>
            <w:tcW w:w="4563" w:type="dxa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  <w:vAlign w:val="bottom"/>
          </w:tcPr>
          <w:p w14:paraId="315BE78B" w14:textId="55A86D39" w:rsidR="00467D26" w:rsidRPr="00666313" w:rsidRDefault="00467D26" w:rsidP="00D062AE">
            <w:pPr>
              <w:rPr>
                <w:sz w:val="24"/>
              </w:rPr>
            </w:pPr>
            <w:r>
              <w:rPr>
                <w:sz w:val="24"/>
              </w:rPr>
              <w:t>Desarrollador</w:t>
            </w:r>
          </w:p>
        </w:tc>
        <w:tc>
          <w:tcPr>
            <w:tcW w:w="1542" w:type="dxa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  <w:vAlign w:val="bottom"/>
          </w:tcPr>
          <w:p w14:paraId="2DCE8435" w14:textId="6D0705E4" w:rsidR="00467D26" w:rsidRPr="003E0697" w:rsidRDefault="001C1A78" w:rsidP="001C1A78">
            <w:pPr>
              <w:jc w:val="center"/>
            </w:pPr>
            <w:r>
              <w:rPr>
                <w:sz w:val="24"/>
                <w:szCs w:val="24"/>
              </w:rPr>
              <w:t>ACT03</w:t>
            </w:r>
          </w:p>
        </w:tc>
      </w:tr>
      <w:tr w:rsidR="00467D26" w14:paraId="3E43DA01" w14:textId="77777777" w:rsidTr="00D062AE">
        <w:trPr>
          <w:trHeight w:val="312"/>
        </w:trPr>
        <w:tc>
          <w:tcPr>
            <w:tcW w:w="1686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14:paraId="6FD8CA3A" w14:textId="77777777" w:rsidR="00467D26" w:rsidRDefault="00467D26" w:rsidP="00D062A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500" w:type="dxa"/>
            <w:gridSpan w:val="3"/>
            <w:tcBorders>
              <w:top w:val="single" w:sz="12" w:space="0" w:color="auto"/>
              <w:right w:val="single" w:sz="18" w:space="0" w:color="auto"/>
            </w:tcBorders>
          </w:tcPr>
          <w:p w14:paraId="6AD31119" w14:textId="5796015E" w:rsidR="00467D26" w:rsidRDefault="000F4925" w:rsidP="008A2A59">
            <w:pPr>
              <w:ind w:left="0" w:firstLine="0"/>
              <w:jc w:val="both"/>
              <w:rPr>
                <w:i/>
              </w:rPr>
            </w:pPr>
            <w:r>
              <w:t>Este tipo de actor representa a los usuarios más comunes que fueron asignados a un proyecto.</w:t>
            </w:r>
          </w:p>
        </w:tc>
      </w:tr>
      <w:tr w:rsidR="00467D26" w14:paraId="13CED972" w14:textId="77777777" w:rsidTr="00D062AE">
        <w:trPr>
          <w:trHeight w:val="312"/>
        </w:trPr>
        <w:tc>
          <w:tcPr>
            <w:tcW w:w="1686" w:type="dxa"/>
            <w:tcBorders>
              <w:left w:val="single" w:sz="18" w:space="0" w:color="auto"/>
            </w:tcBorders>
            <w:vAlign w:val="center"/>
          </w:tcPr>
          <w:p w14:paraId="4C0F1DD2" w14:textId="77777777" w:rsidR="00467D26" w:rsidRDefault="00467D26" w:rsidP="00D062AE">
            <w:pPr>
              <w:rPr>
                <w:b/>
              </w:rPr>
            </w:pPr>
            <w:r>
              <w:rPr>
                <w:b/>
              </w:rPr>
              <w:t>Características</w:t>
            </w:r>
          </w:p>
        </w:tc>
        <w:tc>
          <w:tcPr>
            <w:tcW w:w="6500" w:type="dxa"/>
            <w:gridSpan w:val="3"/>
            <w:tcBorders>
              <w:right w:val="single" w:sz="18" w:space="0" w:color="auto"/>
            </w:tcBorders>
          </w:tcPr>
          <w:p w14:paraId="7AF7E9BC" w14:textId="4EB74C45" w:rsidR="00467D26" w:rsidRDefault="000F4925" w:rsidP="008A2A59">
            <w:pPr>
              <w:ind w:left="0" w:firstLine="0"/>
              <w:jc w:val="both"/>
            </w:pPr>
            <w:r>
              <w:t>Pueden añadir riesgos a la lista</w:t>
            </w:r>
            <w:r w:rsidR="00B80387">
              <w:t xml:space="preserve"> de riesgos de un proyecto</w:t>
            </w:r>
            <w:r>
              <w:t xml:space="preserve">, </w:t>
            </w:r>
            <w:r w:rsidR="00B80387">
              <w:t>generar</w:t>
            </w:r>
            <w:r>
              <w:t xml:space="preserve"> plan</w:t>
            </w:r>
            <w:r w:rsidR="00B80387">
              <w:t xml:space="preserve">es </w:t>
            </w:r>
            <w:r>
              <w:t xml:space="preserve">de acción, realizar evaluaciones, exportar archivos y realizar informes y análisis de </w:t>
            </w:r>
            <w:r w:rsidR="00B80387">
              <w:t>riesgos</w:t>
            </w:r>
            <w:r>
              <w:t>.</w:t>
            </w:r>
          </w:p>
        </w:tc>
      </w:tr>
      <w:tr w:rsidR="00467D26" w14:paraId="4542F27C" w14:textId="77777777" w:rsidTr="00D062AE">
        <w:trPr>
          <w:cantSplit/>
          <w:trHeight w:val="312"/>
        </w:trPr>
        <w:tc>
          <w:tcPr>
            <w:tcW w:w="1686" w:type="dxa"/>
            <w:tcBorders>
              <w:left w:val="single" w:sz="18" w:space="0" w:color="auto"/>
            </w:tcBorders>
            <w:vAlign w:val="center"/>
          </w:tcPr>
          <w:p w14:paraId="01789F8B" w14:textId="77777777" w:rsidR="00467D26" w:rsidRDefault="00467D26" w:rsidP="00D062AE">
            <w:pPr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6500" w:type="dxa"/>
            <w:gridSpan w:val="3"/>
            <w:tcBorders>
              <w:right w:val="single" w:sz="18" w:space="0" w:color="auto"/>
            </w:tcBorders>
          </w:tcPr>
          <w:p w14:paraId="0B8D42A9" w14:textId="4B294C6B" w:rsidR="00A50C4E" w:rsidRDefault="00A50C4E" w:rsidP="00C6311E">
            <w:r>
              <w:t>El líder de proyecto hereda del actor.</w:t>
            </w:r>
          </w:p>
        </w:tc>
      </w:tr>
      <w:tr w:rsidR="00467D26" w14:paraId="5AF25F4E" w14:textId="77777777" w:rsidTr="00D062AE">
        <w:trPr>
          <w:trHeight w:val="312"/>
        </w:trPr>
        <w:tc>
          <w:tcPr>
            <w:tcW w:w="1686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345D6104" w14:textId="77777777" w:rsidR="00467D26" w:rsidRDefault="00467D26" w:rsidP="00D062AE">
            <w:pPr>
              <w:rPr>
                <w:b/>
              </w:rPr>
            </w:pPr>
            <w:r>
              <w:rPr>
                <w:b/>
              </w:rPr>
              <w:t>Referencias</w:t>
            </w:r>
          </w:p>
        </w:tc>
        <w:tc>
          <w:tcPr>
            <w:tcW w:w="6500" w:type="dxa"/>
            <w:gridSpan w:val="3"/>
            <w:tcBorders>
              <w:bottom w:val="single" w:sz="4" w:space="0" w:color="auto"/>
              <w:right w:val="single" w:sz="18" w:space="0" w:color="auto"/>
            </w:tcBorders>
          </w:tcPr>
          <w:p w14:paraId="7D5FB010" w14:textId="3101B49D" w:rsidR="00467D26" w:rsidRDefault="00F228C4" w:rsidP="00F228C4">
            <w:r>
              <w:t>CU01, CU04, CU07, CU08, CU11, CU1</w:t>
            </w:r>
            <w:r w:rsidR="00076B95">
              <w:t>2</w:t>
            </w:r>
            <w:r>
              <w:t>.</w:t>
            </w:r>
          </w:p>
        </w:tc>
      </w:tr>
    </w:tbl>
    <w:p w14:paraId="1F3F192A" w14:textId="77777777" w:rsidR="00467D26" w:rsidRDefault="00467D26" w:rsidP="00467D26">
      <w:pPr>
        <w:rPr>
          <w:sz w:val="24"/>
        </w:rPr>
      </w:pPr>
    </w:p>
    <w:p w14:paraId="71BFB255" w14:textId="77777777" w:rsidR="00467D26" w:rsidRDefault="00467D26" w:rsidP="000A1FA5">
      <w:pPr>
        <w:ind w:left="0" w:firstLine="0"/>
        <w:jc w:val="both"/>
      </w:pPr>
    </w:p>
    <w:p w14:paraId="057BECDE" w14:textId="77777777" w:rsidR="00467D26" w:rsidRDefault="00467D26" w:rsidP="00347BE9">
      <w:pPr>
        <w:jc w:val="both"/>
      </w:pPr>
    </w:p>
    <w:p w14:paraId="2AE99AA5" w14:textId="77777777" w:rsidR="00467D26" w:rsidRDefault="00467D26" w:rsidP="00347BE9">
      <w:pPr>
        <w:jc w:val="both"/>
      </w:pPr>
    </w:p>
    <w:p w14:paraId="5FBBBD6C" w14:textId="77777777" w:rsidR="00347BE9" w:rsidRDefault="00347BE9" w:rsidP="00AE5EAF">
      <w:pPr>
        <w:pStyle w:val="MTemaNormal"/>
        <w:ind w:left="0"/>
      </w:pPr>
    </w:p>
    <w:p w14:paraId="405EB60B" w14:textId="77777777" w:rsidR="00347BE9" w:rsidRDefault="00347BE9" w:rsidP="00347BE9">
      <w:pPr>
        <w:pStyle w:val="PSI-Ttulo1"/>
      </w:pPr>
      <w:bookmarkStart w:id="18" w:name="_Toc12016615"/>
      <w:bookmarkStart w:id="19" w:name="_Toc228266924"/>
      <w:bookmarkStart w:id="20" w:name="_Toc234682916"/>
      <w:bookmarkStart w:id="21" w:name="_Toc180246457"/>
      <w:r>
        <w:lastRenderedPageBreak/>
        <w:t>Casos de Uso</w:t>
      </w:r>
      <w:bookmarkEnd w:id="18"/>
      <w:bookmarkEnd w:id="19"/>
      <w:bookmarkEnd w:id="20"/>
      <w:bookmarkEnd w:id="21"/>
    </w:p>
    <w:p w14:paraId="2FF1FC55" w14:textId="77777777" w:rsidR="001C1A78" w:rsidRDefault="001C1A78" w:rsidP="001C1A78">
      <w:pPr>
        <w:pStyle w:val="PSI-Ttulo2"/>
      </w:pPr>
      <w:bookmarkStart w:id="22" w:name="_Toc12016616"/>
      <w:bookmarkStart w:id="23" w:name="_Toc228266925"/>
      <w:bookmarkStart w:id="24" w:name="_Toc234682917"/>
      <w:bookmarkStart w:id="25" w:name="_Toc235346532"/>
      <w:bookmarkStart w:id="26" w:name="_Toc177738433"/>
      <w:bookmarkStart w:id="27" w:name="_Toc180246458"/>
      <w:bookmarkStart w:id="28" w:name="_Toc228266926"/>
      <w:bookmarkStart w:id="29" w:name="_Toc234682918"/>
      <w:r>
        <w:t>Caso de Uso 1</w:t>
      </w:r>
      <w:bookmarkEnd w:id="22"/>
      <w:bookmarkEnd w:id="23"/>
      <w:bookmarkEnd w:id="24"/>
      <w:bookmarkEnd w:id="25"/>
      <w:r>
        <w:t>: Autentificarse.</w:t>
      </w:r>
      <w:bookmarkEnd w:id="26"/>
      <w:bookmarkEnd w:id="27"/>
    </w:p>
    <w:p w14:paraId="1124FB56" w14:textId="77777777" w:rsidR="00F228C4" w:rsidRDefault="00F228C4" w:rsidP="00F228C4">
      <w:pPr>
        <w:pStyle w:val="PSI-Ttulo3"/>
      </w:pPr>
      <w:bookmarkStart w:id="30" w:name="_Toc180246459"/>
      <w:bookmarkStart w:id="31" w:name="_Toc177738436"/>
      <w:bookmarkEnd w:id="28"/>
      <w:bookmarkEnd w:id="29"/>
      <w:r>
        <w:t>Descripción</w:t>
      </w:r>
      <w:bookmarkEnd w:id="30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6C67BF" w14:paraId="485D0380" w14:textId="77777777" w:rsidTr="006C67BF">
        <w:tc>
          <w:tcPr>
            <w:tcW w:w="8379" w:type="dxa"/>
            <w:gridSpan w:val="2"/>
            <w:shd w:val="clear" w:color="auto" w:fill="BFBFBF" w:themeFill="background1" w:themeFillShade="BF"/>
          </w:tcPr>
          <w:p w14:paraId="48C4FE4F" w14:textId="2E4CF052" w:rsidR="006C67BF" w:rsidRDefault="006C67BF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Actores: Administrador del sistema; Líder del proyecto; Desarrollador</w:t>
            </w:r>
          </w:p>
        </w:tc>
      </w:tr>
      <w:tr w:rsidR="006C67BF" w:rsidRPr="006C67BF" w14:paraId="46EA0F60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335C276F" w14:textId="55495DF5" w:rsidR="006C67BF" w:rsidRPr="006C67BF" w:rsidRDefault="006C67BF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7161904F" w14:textId="42C9F782" w:rsidR="006C67BF" w:rsidRPr="006C67BF" w:rsidRDefault="0013235D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El usuario inicia sesión al sistema utilizando de</w:t>
            </w:r>
            <w:r w:rsidR="008A2A59">
              <w:rPr>
                <w:lang w:eastAsia="ar-SA"/>
              </w:rPr>
              <w:t xml:space="preserve"> su cuenta de Google.</w:t>
            </w:r>
          </w:p>
        </w:tc>
      </w:tr>
      <w:tr w:rsidR="008A2A59" w:rsidRPr="006C67BF" w14:paraId="6E180EC5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40444A6" w14:textId="279F79D0" w:rsidR="008A2A59" w:rsidRDefault="008A2A59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42CA8333" w14:textId="6F7AA09F" w:rsidR="008A2A59" w:rsidRPr="006C67BF" w:rsidRDefault="008A2A59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El actor debe estar registrado con su correo previamente.</w:t>
            </w:r>
          </w:p>
        </w:tc>
      </w:tr>
      <w:tr w:rsidR="006C67BF" w:rsidRPr="006C67BF" w14:paraId="6E358055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C5CA647" w14:textId="671A1D9D" w:rsidR="006C67BF" w:rsidRPr="006C67BF" w:rsidRDefault="006C67BF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73D100DE" w14:textId="77777777" w:rsidR="006C67BF" w:rsidRDefault="00272F81">
            <w:pPr>
              <w:pStyle w:val="Prrafodelista"/>
              <w:numPr>
                <w:ilvl w:val="0"/>
                <w:numId w:val="4"/>
              </w:numPr>
              <w:jc w:val="both"/>
              <w:rPr>
                <w:lang w:eastAsia="ar-SA"/>
              </w:rPr>
            </w:pPr>
            <w:r w:rsidRPr="00272F81">
              <w:rPr>
                <w:lang w:eastAsia="ar-SA"/>
              </w:rPr>
              <w:t>El usuario presiona el botón para iniciar sesión con Google</w:t>
            </w:r>
            <w:r>
              <w:rPr>
                <w:lang w:eastAsia="ar-SA"/>
              </w:rPr>
              <w:t>.</w:t>
            </w:r>
          </w:p>
          <w:p w14:paraId="53382AAE" w14:textId="39053A5D" w:rsidR="003F5E87" w:rsidRDefault="003F5E87">
            <w:pPr>
              <w:pStyle w:val="Prrafodelista"/>
              <w:numPr>
                <w:ilvl w:val="0"/>
                <w:numId w:val="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valida que el usuario tenga vinculado su cuenta en el sistema.</w:t>
            </w:r>
          </w:p>
          <w:p w14:paraId="5ECCFBC8" w14:textId="0B56B9E6" w:rsidR="00272F81" w:rsidRDefault="003F5E87">
            <w:pPr>
              <w:pStyle w:val="Prrafodelista"/>
              <w:numPr>
                <w:ilvl w:val="0"/>
                <w:numId w:val="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En caso </w:t>
            </w:r>
            <w:r w:rsidR="00F56074">
              <w:rPr>
                <w:lang w:eastAsia="ar-SA"/>
              </w:rPr>
              <w:t>positivo</w:t>
            </w:r>
            <w:r>
              <w:rPr>
                <w:lang w:eastAsia="ar-SA"/>
              </w:rPr>
              <w:t xml:space="preserve">, el sistema brinda acceso al usuario. </w:t>
            </w:r>
            <w:r w:rsidR="00F56074">
              <w:rPr>
                <w:lang w:eastAsia="ar-SA"/>
              </w:rPr>
              <w:t>C</w:t>
            </w:r>
            <w:r>
              <w:rPr>
                <w:lang w:eastAsia="ar-SA"/>
              </w:rPr>
              <w:t xml:space="preserve">aso </w:t>
            </w:r>
            <w:r w:rsidR="00F56074">
              <w:rPr>
                <w:lang w:eastAsia="ar-SA"/>
              </w:rPr>
              <w:t>contrario continúa en</w:t>
            </w:r>
            <w:r>
              <w:rPr>
                <w:lang w:eastAsia="ar-SA"/>
              </w:rPr>
              <w:t xml:space="preserve"> </w:t>
            </w:r>
            <w:proofErr w:type="spellStart"/>
            <w:r w:rsidR="00F56074" w:rsidRPr="00F56074">
              <w:rPr>
                <w:b/>
                <w:bCs/>
                <w:lang w:eastAsia="ar-SA"/>
              </w:rPr>
              <w:t>S</w:t>
            </w:r>
            <w:r w:rsidRPr="00F56074">
              <w:rPr>
                <w:b/>
                <w:bCs/>
                <w:lang w:eastAsia="ar-SA"/>
              </w:rPr>
              <w:t>ubflujo</w:t>
            </w:r>
            <w:proofErr w:type="spellEnd"/>
            <w:r w:rsidRPr="00F56074">
              <w:rPr>
                <w:b/>
                <w:bCs/>
                <w:lang w:eastAsia="ar-SA"/>
              </w:rPr>
              <w:t xml:space="preserve"> 1.</w:t>
            </w:r>
          </w:p>
          <w:p w14:paraId="2963A173" w14:textId="714FEDA3" w:rsidR="00C41F35" w:rsidRPr="006C67BF" w:rsidRDefault="00C41F35">
            <w:pPr>
              <w:pStyle w:val="Prrafodelista"/>
              <w:numPr>
                <w:ilvl w:val="0"/>
                <w:numId w:val="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6C67BF" w:rsidRPr="006C67BF" w14:paraId="7347D6F3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58928A1" w14:textId="66DEB4A4" w:rsidR="006C67BF" w:rsidRPr="006C67BF" w:rsidRDefault="006C67BF" w:rsidP="006C67BF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0C49B83A" w14:textId="77777777" w:rsidR="006C67BF" w:rsidRDefault="00C41F35">
            <w:pPr>
              <w:pStyle w:val="Prrafodelista"/>
              <w:numPr>
                <w:ilvl w:val="0"/>
                <w:numId w:val="2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no tiene vinculado al usuario.</w:t>
            </w:r>
          </w:p>
          <w:p w14:paraId="311CDBEB" w14:textId="19265BD6" w:rsidR="00C41F35" w:rsidRDefault="00C41F35">
            <w:pPr>
              <w:pStyle w:val="Prrafodelista"/>
              <w:numPr>
                <w:ilvl w:val="0"/>
                <w:numId w:val="2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notifica que no posee ninguna cuenta vinculada</w:t>
            </w:r>
            <w:r w:rsidR="00F56074">
              <w:rPr>
                <w:lang w:eastAsia="ar-SA"/>
              </w:rPr>
              <w:t>.</w:t>
            </w:r>
          </w:p>
          <w:p w14:paraId="49E863C2" w14:textId="1B022B72" w:rsidR="00C41F35" w:rsidRPr="006C67BF" w:rsidRDefault="00C41F35">
            <w:pPr>
              <w:pStyle w:val="Prrafodelista"/>
              <w:numPr>
                <w:ilvl w:val="0"/>
                <w:numId w:val="2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Contin</w:t>
            </w:r>
            <w:r w:rsidR="00F56074">
              <w:rPr>
                <w:lang w:eastAsia="ar-SA"/>
              </w:rPr>
              <w:t>ú</w:t>
            </w:r>
            <w:r>
              <w:rPr>
                <w:lang w:eastAsia="ar-SA"/>
              </w:rPr>
              <w:t xml:space="preserve">a en </w:t>
            </w:r>
            <w:r w:rsidR="00F56074" w:rsidRPr="00F56074">
              <w:rPr>
                <w:b/>
                <w:bCs/>
                <w:lang w:eastAsia="ar-SA"/>
              </w:rPr>
              <w:t>F</w:t>
            </w:r>
            <w:r w:rsidRPr="00F56074">
              <w:rPr>
                <w:b/>
                <w:bCs/>
                <w:lang w:eastAsia="ar-SA"/>
              </w:rPr>
              <w:t xml:space="preserve">lujo </w:t>
            </w:r>
            <w:r w:rsidR="00F56074" w:rsidRPr="00F56074">
              <w:rPr>
                <w:b/>
                <w:bCs/>
                <w:lang w:eastAsia="ar-SA"/>
              </w:rPr>
              <w:t>P</w:t>
            </w:r>
            <w:r w:rsidRPr="00F56074">
              <w:rPr>
                <w:b/>
                <w:bCs/>
                <w:lang w:eastAsia="ar-SA"/>
              </w:rPr>
              <w:t>rincipal</w:t>
            </w:r>
            <w:r>
              <w:rPr>
                <w:lang w:eastAsia="ar-SA"/>
              </w:rPr>
              <w:t xml:space="preserve"> </w:t>
            </w:r>
            <w:r w:rsidR="00F56074" w:rsidRPr="00F56074">
              <w:rPr>
                <w:b/>
                <w:bCs/>
                <w:lang w:eastAsia="ar-SA"/>
              </w:rPr>
              <w:t>P</w:t>
            </w:r>
            <w:r w:rsidRPr="00F56074">
              <w:rPr>
                <w:b/>
                <w:bCs/>
                <w:lang w:eastAsia="ar-SA"/>
              </w:rPr>
              <w:t>aso 1</w:t>
            </w:r>
            <w:r>
              <w:rPr>
                <w:lang w:eastAsia="ar-SA"/>
              </w:rPr>
              <w:t>.</w:t>
            </w:r>
          </w:p>
        </w:tc>
      </w:tr>
    </w:tbl>
    <w:p w14:paraId="15B02958" w14:textId="4BD86CBA" w:rsidR="00F228C4" w:rsidRPr="002D3AFE" w:rsidRDefault="002D3AFE" w:rsidP="002D3AF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5B03AE">
        <w:rPr>
          <w:lang w:eastAsia="ar-SA"/>
        </w:rPr>
        <w:t>RF3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323036C" w14:textId="77777777" w:rsidR="001C1A78" w:rsidRDefault="001C1A78" w:rsidP="001C1A78">
      <w:pPr>
        <w:pStyle w:val="PSI-Ttulo2"/>
      </w:pPr>
      <w:bookmarkStart w:id="32" w:name="_Toc180246460"/>
      <w:r>
        <w:t>Caso de Uso 2: Administrar acceso al sistema.</w:t>
      </w:r>
      <w:bookmarkEnd w:id="31"/>
      <w:bookmarkEnd w:id="32"/>
    </w:p>
    <w:p w14:paraId="493195D7" w14:textId="77777777" w:rsidR="001C1A78" w:rsidRDefault="001C1A78" w:rsidP="001C1A78">
      <w:pPr>
        <w:pStyle w:val="PSI-Ttulo3"/>
      </w:pPr>
      <w:bookmarkStart w:id="33" w:name="_Toc180246461"/>
      <w:r>
        <w:t>Descripción</w:t>
      </w:r>
      <w:bookmarkEnd w:id="33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6C67BF" w14:paraId="5DB3C86A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44DFEDD4" w14:textId="35061595" w:rsid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Actor: Administrador del sistema</w:t>
            </w:r>
          </w:p>
        </w:tc>
      </w:tr>
      <w:tr w:rsidR="006C67BF" w:rsidRPr="006C67BF" w14:paraId="38B527B1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51C61A6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3CDB00A9" w14:textId="1A2D7D9F" w:rsidR="006C67BF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actor </w:t>
            </w:r>
            <w:r w:rsidRPr="001F1543">
              <w:rPr>
                <w:lang w:eastAsia="ar-SA"/>
              </w:rPr>
              <w:t xml:space="preserve">puede registrar a los usuarios que tendrán acceso al sistema y seleccionar su </w:t>
            </w:r>
            <w:r>
              <w:rPr>
                <w:lang w:eastAsia="ar-SA"/>
              </w:rPr>
              <w:t>perfil de usuario</w:t>
            </w:r>
            <w:r w:rsidRPr="001F1543">
              <w:rPr>
                <w:lang w:eastAsia="ar-SA"/>
              </w:rPr>
              <w:t xml:space="preserve"> (administrador, </w:t>
            </w:r>
            <w:r>
              <w:rPr>
                <w:lang w:eastAsia="ar-SA"/>
              </w:rPr>
              <w:t>desarrollador, espectador</w:t>
            </w:r>
            <w:r w:rsidRPr="001F1543">
              <w:rPr>
                <w:lang w:eastAsia="ar-SA"/>
              </w:rPr>
              <w:t>). También podrá quitar el acceso a usuarios ya registrados</w:t>
            </w:r>
            <w:r>
              <w:rPr>
                <w:lang w:eastAsia="ar-SA"/>
              </w:rPr>
              <w:t>.</w:t>
            </w:r>
          </w:p>
        </w:tc>
      </w:tr>
      <w:tr w:rsidR="008A2A59" w:rsidRPr="006C67BF" w14:paraId="2E4D300D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2759ED0B" w14:textId="4728E541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3FE77A57" w14:textId="66E0F97D" w:rsidR="008A2A59" w:rsidRPr="006C67BF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Realizar el Caso de uso 1.</w:t>
            </w:r>
          </w:p>
        </w:tc>
      </w:tr>
      <w:tr w:rsidR="006C67BF" w:rsidRPr="006C67BF" w14:paraId="2172CEC5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8C0720B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3DDE0353" w14:textId="3C4ADF31" w:rsidR="00D24AAC" w:rsidRDefault="00D24AAC">
            <w:pPr>
              <w:pStyle w:val="Prrafodelista"/>
              <w:numPr>
                <w:ilvl w:val="0"/>
                <w:numId w:val="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administrador ingresa a lista de usuarios.</w:t>
            </w:r>
          </w:p>
          <w:p w14:paraId="6EA62F53" w14:textId="6DB61B6E" w:rsidR="00D24AAC" w:rsidRDefault="007C6916">
            <w:pPr>
              <w:pStyle w:val="Prrafodelista"/>
              <w:numPr>
                <w:ilvl w:val="0"/>
                <w:numId w:val="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administrador ingresa a </w:t>
            </w:r>
            <w:r w:rsidR="00F56074">
              <w:rPr>
                <w:lang w:eastAsia="ar-SA"/>
              </w:rPr>
              <w:t>“R</w:t>
            </w:r>
            <w:r>
              <w:rPr>
                <w:lang w:eastAsia="ar-SA"/>
              </w:rPr>
              <w:t>egistrar usuario</w:t>
            </w:r>
            <w:r w:rsidR="00F56074">
              <w:rPr>
                <w:lang w:eastAsia="ar-SA"/>
              </w:rPr>
              <w:t>”</w:t>
            </w:r>
            <w:r>
              <w:rPr>
                <w:lang w:eastAsia="ar-SA"/>
              </w:rPr>
              <w:t xml:space="preserve">. En caso de que el administrador ingrese a </w:t>
            </w:r>
            <w:r w:rsidR="00F56074">
              <w:rPr>
                <w:lang w:eastAsia="ar-SA"/>
              </w:rPr>
              <w:t>“E</w:t>
            </w:r>
            <w:r>
              <w:rPr>
                <w:lang w:eastAsia="ar-SA"/>
              </w:rPr>
              <w:t>liminar usuario</w:t>
            </w:r>
            <w:r w:rsidR="00F56074">
              <w:rPr>
                <w:lang w:eastAsia="ar-SA"/>
              </w:rPr>
              <w:t>”</w:t>
            </w:r>
            <w:r>
              <w:rPr>
                <w:lang w:eastAsia="ar-SA"/>
              </w:rPr>
              <w:t xml:space="preserve"> </w:t>
            </w:r>
            <w:r w:rsidR="00F56074">
              <w:rPr>
                <w:lang w:eastAsia="ar-SA"/>
              </w:rPr>
              <w:t>continúa en</w:t>
            </w:r>
            <w:r>
              <w:rPr>
                <w:lang w:eastAsia="ar-SA"/>
              </w:rPr>
              <w:t xml:space="preserve"> </w:t>
            </w:r>
            <w:proofErr w:type="spellStart"/>
            <w:r w:rsidR="00F56074" w:rsidRPr="00F56074">
              <w:rPr>
                <w:b/>
                <w:bCs/>
                <w:lang w:eastAsia="ar-SA"/>
              </w:rPr>
              <w:t>S</w:t>
            </w:r>
            <w:r w:rsidRPr="00F56074">
              <w:rPr>
                <w:b/>
                <w:bCs/>
                <w:lang w:eastAsia="ar-SA"/>
              </w:rPr>
              <w:t>ubflujo</w:t>
            </w:r>
            <w:proofErr w:type="spellEnd"/>
            <w:r w:rsidR="00CD2E81">
              <w:rPr>
                <w:b/>
                <w:bCs/>
                <w:lang w:eastAsia="ar-SA"/>
              </w:rPr>
              <w:t xml:space="preserve"> 1</w:t>
            </w:r>
            <w:r w:rsidR="0001409B">
              <w:rPr>
                <w:b/>
                <w:bCs/>
                <w:lang w:eastAsia="ar-SA"/>
              </w:rPr>
              <w:t xml:space="preserve">. </w:t>
            </w:r>
            <w:r w:rsidR="0001409B">
              <w:rPr>
                <w:lang w:eastAsia="ar-SA"/>
              </w:rPr>
              <w:t xml:space="preserve">En caso de que el administrador ingrese “Cancelar” continúa en el </w:t>
            </w:r>
            <w:proofErr w:type="spellStart"/>
            <w:r w:rsidR="0001409B" w:rsidRPr="00CD2E81">
              <w:rPr>
                <w:b/>
                <w:bCs/>
                <w:lang w:eastAsia="ar-SA"/>
              </w:rPr>
              <w:t>Subflujo</w:t>
            </w:r>
            <w:proofErr w:type="spellEnd"/>
            <w:r w:rsidR="0001409B" w:rsidRPr="00CD2E81">
              <w:rPr>
                <w:b/>
                <w:bCs/>
                <w:lang w:eastAsia="ar-SA"/>
              </w:rPr>
              <w:t xml:space="preserve"> </w:t>
            </w:r>
            <w:r w:rsidR="00F315A6">
              <w:rPr>
                <w:b/>
                <w:bCs/>
                <w:lang w:eastAsia="ar-SA"/>
              </w:rPr>
              <w:t>2</w:t>
            </w:r>
            <w:r w:rsidR="0001409B">
              <w:rPr>
                <w:lang w:eastAsia="ar-SA"/>
              </w:rPr>
              <w:t>.</w:t>
            </w:r>
          </w:p>
          <w:p w14:paraId="460A9FD3" w14:textId="762B28E5" w:rsidR="00BB5DA5" w:rsidRDefault="00BB5DA5">
            <w:pPr>
              <w:pStyle w:val="Prrafodelista"/>
              <w:numPr>
                <w:ilvl w:val="0"/>
                <w:numId w:val="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 formulario para rell</w:t>
            </w:r>
            <w:r w:rsidR="00721750">
              <w:rPr>
                <w:lang w:eastAsia="ar-SA"/>
              </w:rPr>
              <w:t>e</w:t>
            </w:r>
            <w:r>
              <w:rPr>
                <w:lang w:eastAsia="ar-SA"/>
              </w:rPr>
              <w:t>nar con nombre, correo y perfil.</w:t>
            </w:r>
          </w:p>
          <w:p w14:paraId="3735E731" w14:textId="7798BF2F" w:rsidR="00D24AAC" w:rsidRDefault="00D24AAC">
            <w:pPr>
              <w:pStyle w:val="Prrafodelista"/>
              <w:numPr>
                <w:ilvl w:val="0"/>
                <w:numId w:val="5"/>
              </w:numPr>
              <w:jc w:val="both"/>
              <w:rPr>
                <w:lang w:eastAsia="ar-SA"/>
              </w:rPr>
            </w:pPr>
            <w:r w:rsidRPr="00D24AAC">
              <w:rPr>
                <w:lang w:eastAsia="ar-SA"/>
              </w:rPr>
              <w:t xml:space="preserve">El administrador </w:t>
            </w:r>
            <w:r w:rsidR="00F56074">
              <w:rPr>
                <w:lang w:eastAsia="ar-SA"/>
              </w:rPr>
              <w:t>completa los datos solicitados</w:t>
            </w:r>
            <w:r w:rsidR="00BB5DA5">
              <w:rPr>
                <w:lang w:eastAsia="ar-SA"/>
              </w:rPr>
              <w:t>.</w:t>
            </w:r>
          </w:p>
          <w:p w14:paraId="29475CE2" w14:textId="714D5AE9" w:rsidR="0054134E" w:rsidRDefault="00D24AAC">
            <w:pPr>
              <w:pStyle w:val="Prrafodelista"/>
              <w:numPr>
                <w:ilvl w:val="0"/>
                <w:numId w:val="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usuario elige la opción </w:t>
            </w:r>
            <w:r w:rsidR="00F56074">
              <w:rPr>
                <w:lang w:eastAsia="ar-SA"/>
              </w:rPr>
              <w:t>“C</w:t>
            </w:r>
            <w:r w:rsidRPr="00D24AAC">
              <w:rPr>
                <w:lang w:eastAsia="ar-SA"/>
              </w:rPr>
              <w:t>onfirmar</w:t>
            </w:r>
            <w:r w:rsidR="00F56074">
              <w:rPr>
                <w:lang w:eastAsia="ar-SA"/>
              </w:rPr>
              <w:t>”</w:t>
            </w:r>
            <w:r>
              <w:rPr>
                <w:lang w:eastAsia="ar-SA"/>
              </w:rPr>
              <w:t xml:space="preserve">. En caso de </w:t>
            </w:r>
            <w:r w:rsidR="00F56074">
              <w:rPr>
                <w:lang w:eastAsia="ar-SA"/>
              </w:rPr>
              <w:t>s</w:t>
            </w:r>
            <w:r>
              <w:rPr>
                <w:lang w:eastAsia="ar-SA"/>
              </w:rPr>
              <w:t>eleccion</w:t>
            </w:r>
            <w:r w:rsidR="00F56074">
              <w:rPr>
                <w:lang w:eastAsia="ar-SA"/>
              </w:rPr>
              <w:t>ar</w:t>
            </w:r>
            <w:r>
              <w:rPr>
                <w:lang w:eastAsia="ar-SA"/>
              </w:rPr>
              <w:t xml:space="preserve"> </w:t>
            </w:r>
            <w:r w:rsidR="00F56074">
              <w:rPr>
                <w:lang w:eastAsia="ar-SA"/>
              </w:rPr>
              <w:t>“C</w:t>
            </w:r>
            <w:r>
              <w:rPr>
                <w:lang w:eastAsia="ar-SA"/>
              </w:rPr>
              <w:t>ancelar</w:t>
            </w:r>
            <w:r w:rsidR="00F56074">
              <w:rPr>
                <w:lang w:eastAsia="ar-SA"/>
              </w:rPr>
              <w:t>”</w:t>
            </w:r>
            <w:r w:rsidR="004E26C3">
              <w:rPr>
                <w:lang w:eastAsia="ar-SA"/>
              </w:rPr>
              <w:t xml:space="preserve"> vuelve al </w:t>
            </w:r>
            <w:r w:rsidR="00F56074" w:rsidRPr="00F56074">
              <w:rPr>
                <w:b/>
                <w:bCs/>
                <w:lang w:eastAsia="ar-SA"/>
              </w:rPr>
              <w:t>F</w:t>
            </w:r>
            <w:r w:rsidR="00862054" w:rsidRPr="00F56074">
              <w:rPr>
                <w:b/>
                <w:bCs/>
                <w:lang w:eastAsia="ar-SA"/>
              </w:rPr>
              <w:t xml:space="preserve">lujo </w:t>
            </w:r>
            <w:r w:rsidR="00F56074" w:rsidRPr="00F56074">
              <w:rPr>
                <w:b/>
                <w:bCs/>
                <w:lang w:eastAsia="ar-SA"/>
              </w:rPr>
              <w:t>P</w:t>
            </w:r>
            <w:r w:rsidR="00862054" w:rsidRPr="00F56074">
              <w:rPr>
                <w:b/>
                <w:bCs/>
                <w:lang w:eastAsia="ar-SA"/>
              </w:rPr>
              <w:t xml:space="preserve">rincipal </w:t>
            </w:r>
            <w:r w:rsidR="00F56074" w:rsidRPr="00F56074">
              <w:rPr>
                <w:b/>
                <w:bCs/>
                <w:lang w:eastAsia="ar-SA"/>
              </w:rPr>
              <w:t>P</w:t>
            </w:r>
            <w:r w:rsidR="00862054" w:rsidRPr="00F56074">
              <w:rPr>
                <w:b/>
                <w:bCs/>
                <w:lang w:eastAsia="ar-SA"/>
              </w:rPr>
              <w:t>aso</w:t>
            </w:r>
            <w:r w:rsidR="004E26C3" w:rsidRPr="00F56074">
              <w:rPr>
                <w:b/>
                <w:bCs/>
                <w:lang w:eastAsia="ar-SA"/>
              </w:rPr>
              <w:t xml:space="preserve"> 1</w:t>
            </w:r>
            <w:r w:rsidR="004E26C3">
              <w:rPr>
                <w:lang w:eastAsia="ar-SA"/>
              </w:rPr>
              <w:t>.</w:t>
            </w:r>
          </w:p>
          <w:p w14:paraId="29E3C113" w14:textId="3FA57E80" w:rsidR="00D24AAC" w:rsidRPr="006C67BF" w:rsidRDefault="00D24AAC">
            <w:pPr>
              <w:pStyle w:val="Prrafodelista"/>
              <w:numPr>
                <w:ilvl w:val="0"/>
                <w:numId w:val="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</w:t>
            </w:r>
            <w:r w:rsidR="00F56074">
              <w:rPr>
                <w:lang w:eastAsia="ar-SA"/>
              </w:rPr>
              <w:t>.</w:t>
            </w:r>
          </w:p>
        </w:tc>
      </w:tr>
      <w:tr w:rsidR="006C67BF" w:rsidRPr="006C67BF" w14:paraId="2671A7AD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4C731F60" w14:textId="77777777" w:rsidR="006C67BF" w:rsidRPr="006C67BF" w:rsidRDefault="006C67BF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53CDE1B9" w14:textId="0B224EA0" w:rsidR="006C67BF" w:rsidRDefault="00725371">
            <w:pPr>
              <w:pStyle w:val="Prrafodelista"/>
              <w:numPr>
                <w:ilvl w:val="0"/>
                <w:numId w:val="1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administrador ingresa a </w:t>
            </w:r>
            <w:r w:rsidR="00F56074">
              <w:rPr>
                <w:lang w:eastAsia="ar-SA"/>
              </w:rPr>
              <w:t>“E</w:t>
            </w:r>
            <w:r>
              <w:rPr>
                <w:lang w:eastAsia="ar-SA"/>
              </w:rPr>
              <w:t>liminar usuario</w:t>
            </w:r>
            <w:r w:rsidR="00F56074">
              <w:rPr>
                <w:lang w:eastAsia="ar-SA"/>
              </w:rPr>
              <w:t>”</w:t>
            </w:r>
            <w:r>
              <w:rPr>
                <w:lang w:eastAsia="ar-SA"/>
              </w:rPr>
              <w:t>.</w:t>
            </w:r>
          </w:p>
          <w:p w14:paraId="1BDA66F0" w14:textId="2E8089C3" w:rsidR="00725371" w:rsidRDefault="00725371">
            <w:pPr>
              <w:pStyle w:val="Prrafodelista"/>
              <w:numPr>
                <w:ilvl w:val="0"/>
                <w:numId w:val="1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solicita confirmación de la acción del usuario.</w:t>
            </w:r>
          </w:p>
          <w:p w14:paraId="57D59840" w14:textId="4CA9E443" w:rsidR="00725371" w:rsidRDefault="003E119B">
            <w:pPr>
              <w:pStyle w:val="Prrafodelista"/>
              <w:numPr>
                <w:ilvl w:val="0"/>
                <w:numId w:val="1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administrador</w:t>
            </w:r>
            <w:r w:rsidR="00F56074">
              <w:rPr>
                <w:lang w:eastAsia="ar-SA"/>
              </w:rPr>
              <w:t xml:space="preserve"> selecciona la opción “Confirmar”</w:t>
            </w:r>
            <w:r>
              <w:rPr>
                <w:lang w:eastAsia="ar-SA"/>
              </w:rPr>
              <w:t xml:space="preserve">. </w:t>
            </w:r>
            <w:r w:rsidR="00F56074">
              <w:rPr>
                <w:lang w:eastAsia="ar-SA"/>
              </w:rPr>
              <w:t>C</w:t>
            </w:r>
            <w:r>
              <w:rPr>
                <w:lang w:eastAsia="ar-SA"/>
              </w:rPr>
              <w:t xml:space="preserve">aso </w:t>
            </w:r>
            <w:r w:rsidR="00F56074">
              <w:rPr>
                <w:lang w:eastAsia="ar-SA"/>
              </w:rPr>
              <w:t>contrario selecciona “Cancelar” y</w:t>
            </w:r>
            <w:r>
              <w:rPr>
                <w:lang w:eastAsia="ar-SA"/>
              </w:rPr>
              <w:t xml:space="preserve"> vuelve al </w:t>
            </w:r>
            <w:r w:rsidR="00F56074" w:rsidRPr="00F56074">
              <w:rPr>
                <w:b/>
                <w:bCs/>
                <w:lang w:eastAsia="ar-SA"/>
              </w:rPr>
              <w:t>F</w:t>
            </w:r>
            <w:r w:rsidRPr="00F56074">
              <w:rPr>
                <w:b/>
                <w:bCs/>
                <w:lang w:eastAsia="ar-SA"/>
              </w:rPr>
              <w:t xml:space="preserve">lujo </w:t>
            </w:r>
            <w:r w:rsidR="00F56074" w:rsidRPr="00F56074">
              <w:rPr>
                <w:b/>
                <w:bCs/>
                <w:lang w:eastAsia="ar-SA"/>
              </w:rPr>
              <w:t>P</w:t>
            </w:r>
            <w:r w:rsidRPr="00F56074">
              <w:rPr>
                <w:b/>
                <w:bCs/>
                <w:lang w:eastAsia="ar-SA"/>
              </w:rPr>
              <w:t xml:space="preserve">rincipal </w:t>
            </w:r>
            <w:r w:rsidR="00F56074" w:rsidRPr="00F56074">
              <w:rPr>
                <w:b/>
                <w:bCs/>
                <w:lang w:eastAsia="ar-SA"/>
              </w:rPr>
              <w:t>P</w:t>
            </w:r>
            <w:r w:rsidRPr="00F56074">
              <w:rPr>
                <w:b/>
                <w:bCs/>
                <w:lang w:eastAsia="ar-SA"/>
              </w:rPr>
              <w:t>aso 1</w:t>
            </w:r>
            <w:r w:rsidR="00F56074">
              <w:rPr>
                <w:lang w:eastAsia="ar-SA"/>
              </w:rPr>
              <w:t>.</w:t>
            </w:r>
          </w:p>
          <w:p w14:paraId="77878E79" w14:textId="002438C5" w:rsidR="00294B01" w:rsidRPr="006C67BF" w:rsidRDefault="00725371">
            <w:pPr>
              <w:pStyle w:val="Prrafodelista"/>
              <w:numPr>
                <w:ilvl w:val="0"/>
                <w:numId w:val="1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Vuelve al </w:t>
            </w:r>
            <w:r w:rsidR="00DD34B8" w:rsidRPr="00DD34B8">
              <w:rPr>
                <w:b/>
                <w:bCs/>
                <w:lang w:eastAsia="ar-SA"/>
              </w:rPr>
              <w:t>F</w:t>
            </w:r>
            <w:r w:rsidRPr="00DD34B8">
              <w:rPr>
                <w:b/>
                <w:bCs/>
                <w:lang w:eastAsia="ar-SA"/>
              </w:rPr>
              <w:t xml:space="preserve">lujo </w:t>
            </w:r>
            <w:r w:rsidR="00DD34B8" w:rsidRPr="00DD34B8">
              <w:rPr>
                <w:b/>
                <w:bCs/>
                <w:lang w:eastAsia="ar-SA"/>
              </w:rPr>
              <w:t>P</w:t>
            </w:r>
            <w:r w:rsidRPr="00DD34B8">
              <w:rPr>
                <w:b/>
                <w:bCs/>
                <w:lang w:eastAsia="ar-SA"/>
              </w:rPr>
              <w:t xml:space="preserve">rincipal </w:t>
            </w:r>
            <w:r w:rsidR="00DD34B8" w:rsidRPr="00DD34B8">
              <w:rPr>
                <w:b/>
                <w:bCs/>
                <w:lang w:eastAsia="ar-SA"/>
              </w:rPr>
              <w:t>P</w:t>
            </w:r>
            <w:r w:rsidR="003E119B" w:rsidRPr="00DD34B8">
              <w:rPr>
                <w:b/>
                <w:bCs/>
                <w:lang w:eastAsia="ar-SA"/>
              </w:rPr>
              <w:t xml:space="preserve">aso </w:t>
            </w:r>
            <w:r w:rsidRPr="00DD34B8">
              <w:rPr>
                <w:b/>
                <w:bCs/>
                <w:lang w:eastAsia="ar-SA"/>
              </w:rPr>
              <w:t>1</w:t>
            </w:r>
            <w:r>
              <w:rPr>
                <w:lang w:eastAsia="ar-SA"/>
              </w:rPr>
              <w:t>.</w:t>
            </w:r>
          </w:p>
        </w:tc>
      </w:tr>
      <w:tr w:rsidR="00BE15FA" w:rsidRPr="006C67BF" w14:paraId="20614D91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796252F" w14:textId="59F8434C" w:rsidR="00BE15FA" w:rsidRDefault="00BE15FA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2</w:t>
            </w:r>
          </w:p>
        </w:tc>
        <w:tc>
          <w:tcPr>
            <w:tcW w:w="6656" w:type="dxa"/>
          </w:tcPr>
          <w:p w14:paraId="62A5AC20" w14:textId="77777777" w:rsidR="00F315A6" w:rsidRDefault="00F315A6" w:rsidP="00F315A6">
            <w:pPr>
              <w:pStyle w:val="Prrafodelista"/>
              <w:numPr>
                <w:ilvl w:val="0"/>
                <w:numId w:val="25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361D62BA" w14:textId="08C921C4" w:rsidR="00BE15FA" w:rsidRDefault="00F315A6" w:rsidP="00F315A6">
            <w:pPr>
              <w:pStyle w:val="Prrafodelista"/>
              <w:numPr>
                <w:ilvl w:val="0"/>
                <w:numId w:val="2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D8655B" w:rsidRPr="006C67BF" w14:paraId="5C9CE09B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941250A" w14:textId="53F2B154" w:rsidR="00D8655B" w:rsidRDefault="00D8655B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3336E932" w14:textId="7BAA90A5" w:rsidR="00D8655B" w:rsidRDefault="00D8655B" w:rsidP="00D8655B">
            <w:pPr>
              <w:pStyle w:val="Prrafodelista"/>
              <w:numPr>
                <w:ilvl w:val="0"/>
                <w:numId w:val="3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intenta eliminarse a si mismo. El botón de “Eliminar usuario” permanece deshabilitado, impidiendo la eliminación.</w:t>
            </w:r>
          </w:p>
        </w:tc>
      </w:tr>
    </w:tbl>
    <w:p w14:paraId="30989475" w14:textId="38F5AB46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lastRenderedPageBreak/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RF1, RF2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37B5C3BD" w14:textId="77777777" w:rsidR="001C1A78" w:rsidRDefault="001C1A78" w:rsidP="008A2A59">
      <w:pPr>
        <w:pStyle w:val="PSI-Comentario"/>
        <w:rPr>
          <w:lang w:eastAsia="ar-SA"/>
        </w:rPr>
      </w:pPr>
    </w:p>
    <w:p w14:paraId="5509FF41" w14:textId="77777777" w:rsidR="001C1A78" w:rsidRDefault="001C1A78" w:rsidP="001C1A78">
      <w:pPr>
        <w:pStyle w:val="PSI-Ttulo2"/>
      </w:pPr>
      <w:bookmarkStart w:id="34" w:name="_Toc177738439"/>
      <w:bookmarkStart w:id="35" w:name="_Toc180246462"/>
      <w:r>
        <w:t>Caso de Uso 3: Administrar proyectos.</w:t>
      </w:r>
      <w:bookmarkEnd w:id="34"/>
      <w:bookmarkEnd w:id="35"/>
    </w:p>
    <w:p w14:paraId="316F0662" w14:textId="77777777" w:rsidR="001C1A78" w:rsidRDefault="001C1A78" w:rsidP="001C1A78">
      <w:pPr>
        <w:pStyle w:val="PSI-Ttulo3"/>
      </w:pPr>
      <w:bookmarkStart w:id="36" w:name="_Toc180246463"/>
      <w:r>
        <w:t>Descripción</w:t>
      </w:r>
      <w:bookmarkEnd w:id="36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6C67BF" w14:paraId="444967B3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60234636" w14:textId="3290ABB6" w:rsidR="006C67BF" w:rsidRDefault="006C67BF" w:rsidP="006C67BF">
            <w:pPr>
              <w:rPr>
                <w:lang w:eastAsia="ar-SA"/>
              </w:rPr>
            </w:pPr>
            <w:r>
              <w:rPr>
                <w:lang w:eastAsia="ar-SA"/>
              </w:rPr>
              <w:t>Actor: Administrador del sistema</w:t>
            </w:r>
          </w:p>
        </w:tc>
      </w:tr>
      <w:tr w:rsidR="006C67BF" w:rsidRPr="006C67BF" w14:paraId="1268F731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4F1C0EF3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027660B7" w14:textId="51A6F907" w:rsidR="006C67BF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actor </w:t>
            </w:r>
            <w:r w:rsidRPr="001F1543">
              <w:rPr>
                <w:lang w:eastAsia="ar-SA"/>
              </w:rPr>
              <w:t xml:space="preserve">puede crear proyectos y modificar su información (nombre, descripción, participantes, </w:t>
            </w:r>
            <w:r w:rsidR="000819ED">
              <w:rPr>
                <w:lang w:eastAsia="ar-SA"/>
              </w:rPr>
              <w:t>iteraciones,</w:t>
            </w:r>
            <w:r>
              <w:rPr>
                <w:lang w:eastAsia="ar-SA"/>
              </w:rPr>
              <w:t xml:space="preserve"> </w:t>
            </w:r>
            <w:r w:rsidR="000819ED">
              <w:rPr>
                <w:lang w:eastAsia="ar-SA"/>
              </w:rPr>
              <w:t>participantes y estado</w:t>
            </w:r>
            <w:r>
              <w:rPr>
                <w:lang w:eastAsia="ar-SA"/>
              </w:rPr>
              <w:t>, este último puede ser activo e inactivo</w:t>
            </w:r>
            <w:r w:rsidRPr="001F1543">
              <w:rPr>
                <w:lang w:eastAsia="ar-SA"/>
              </w:rPr>
              <w:t xml:space="preserve">).  </w:t>
            </w:r>
          </w:p>
        </w:tc>
      </w:tr>
      <w:tr w:rsidR="008A2A59" w:rsidRPr="006C67BF" w14:paraId="585B1B4B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6CF5647" w14:textId="3A32EFAD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6B2DD541" w14:textId="1A528539" w:rsidR="008A2A59" w:rsidRPr="006C67BF" w:rsidRDefault="008A2A59" w:rsidP="008A2A59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1.</w:t>
            </w:r>
          </w:p>
        </w:tc>
      </w:tr>
      <w:tr w:rsidR="006C67BF" w:rsidRPr="006C67BF" w14:paraId="2EB273F6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FDFDACF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2D15686E" w14:textId="39A10958" w:rsidR="0054134E" w:rsidRDefault="00BB5DA5">
            <w:pPr>
              <w:pStyle w:val="Prrafodelista"/>
              <w:numPr>
                <w:ilvl w:val="0"/>
                <w:numId w:val="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Administrador selecciona la opción </w:t>
            </w:r>
            <w:r w:rsidR="00DD34B8">
              <w:rPr>
                <w:lang w:eastAsia="ar-SA"/>
              </w:rPr>
              <w:t>“C</w:t>
            </w:r>
            <w:r>
              <w:rPr>
                <w:lang w:eastAsia="ar-SA"/>
              </w:rPr>
              <w:t>rear proyecto</w:t>
            </w:r>
            <w:r w:rsidR="00DD34B8">
              <w:rPr>
                <w:lang w:eastAsia="ar-SA"/>
              </w:rPr>
              <w:t>”</w:t>
            </w:r>
            <w:r w:rsidR="00FD0C20">
              <w:rPr>
                <w:lang w:eastAsia="ar-SA"/>
              </w:rPr>
              <w:t xml:space="preserve">. En caso de </w:t>
            </w:r>
            <w:r w:rsidR="00DD34B8">
              <w:rPr>
                <w:lang w:eastAsia="ar-SA"/>
              </w:rPr>
              <w:t>s</w:t>
            </w:r>
            <w:r w:rsidR="00FD0C20">
              <w:rPr>
                <w:lang w:eastAsia="ar-SA"/>
              </w:rPr>
              <w:t>eleccion</w:t>
            </w:r>
            <w:r w:rsidR="00DD34B8">
              <w:rPr>
                <w:lang w:eastAsia="ar-SA"/>
              </w:rPr>
              <w:t>ar</w:t>
            </w:r>
            <w:r w:rsidR="00FD0C20">
              <w:rPr>
                <w:lang w:eastAsia="ar-SA"/>
              </w:rPr>
              <w:t xml:space="preserve"> </w:t>
            </w:r>
            <w:r w:rsidR="00DD34B8">
              <w:rPr>
                <w:lang w:eastAsia="ar-SA"/>
              </w:rPr>
              <w:t>“M</w:t>
            </w:r>
            <w:r w:rsidR="00FD0C20">
              <w:rPr>
                <w:lang w:eastAsia="ar-SA"/>
              </w:rPr>
              <w:t>odificar proyecto</w:t>
            </w:r>
            <w:r w:rsidR="00DD34B8">
              <w:rPr>
                <w:lang w:eastAsia="ar-SA"/>
              </w:rPr>
              <w:t>”</w:t>
            </w:r>
            <w:r w:rsidR="00FD0C20">
              <w:rPr>
                <w:lang w:eastAsia="ar-SA"/>
              </w:rPr>
              <w:t xml:space="preserve"> </w:t>
            </w:r>
            <w:r w:rsidR="00DD34B8">
              <w:rPr>
                <w:lang w:eastAsia="ar-SA"/>
              </w:rPr>
              <w:t>continúa en</w:t>
            </w:r>
            <w:r w:rsidR="00FD0C20">
              <w:rPr>
                <w:lang w:eastAsia="ar-SA"/>
              </w:rPr>
              <w:t xml:space="preserve"> </w:t>
            </w:r>
            <w:proofErr w:type="spellStart"/>
            <w:r w:rsidR="00DD34B8" w:rsidRPr="00DD34B8">
              <w:rPr>
                <w:b/>
                <w:bCs/>
                <w:lang w:eastAsia="ar-SA"/>
              </w:rPr>
              <w:t>S</w:t>
            </w:r>
            <w:r w:rsidR="00FD0C20" w:rsidRPr="00DD34B8">
              <w:rPr>
                <w:b/>
                <w:bCs/>
                <w:lang w:eastAsia="ar-SA"/>
              </w:rPr>
              <w:t>ubflujo</w:t>
            </w:r>
            <w:proofErr w:type="spellEnd"/>
            <w:r w:rsidR="00FD0C20" w:rsidRPr="00DD34B8">
              <w:rPr>
                <w:b/>
                <w:bCs/>
                <w:lang w:eastAsia="ar-SA"/>
              </w:rPr>
              <w:t xml:space="preserve"> 1</w:t>
            </w:r>
            <w:r w:rsidR="00FD0C20">
              <w:rPr>
                <w:lang w:eastAsia="ar-SA"/>
              </w:rPr>
              <w:t>.</w:t>
            </w:r>
          </w:p>
          <w:p w14:paraId="736BC993" w14:textId="5F013A7C" w:rsidR="00BB5DA5" w:rsidRDefault="00BB5DA5">
            <w:pPr>
              <w:pStyle w:val="Prrafodelista"/>
              <w:numPr>
                <w:ilvl w:val="0"/>
                <w:numId w:val="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sistema </w:t>
            </w:r>
            <w:r w:rsidR="003500FF">
              <w:rPr>
                <w:lang w:eastAsia="ar-SA"/>
              </w:rPr>
              <w:t xml:space="preserve">despliega un formulario con los siguientes datos a rellenar: Nombre, descripción, </w:t>
            </w:r>
            <w:r w:rsidR="000819ED">
              <w:rPr>
                <w:lang w:eastAsia="ar-SA"/>
              </w:rPr>
              <w:t>iteraciones</w:t>
            </w:r>
            <w:r w:rsidR="003500FF">
              <w:rPr>
                <w:lang w:eastAsia="ar-SA"/>
              </w:rPr>
              <w:t>, estado y participantes.</w:t>
            </w:r>
            <w:r w:rsidR="00D8655B">
              <w:rPr>
                <w:lang w:eastAsia="ar-SA"/>
              </w:rPr>
              <w:t xml:space="preserve"> A su vez, cada iteración contara con nombre (el cual no debe coincidir con otras iteraciones del mismo proyecto), fecha de inicio y fecha de finalización (con fecha de inicio &lt; fecha de finalización), y no debe superponerse con otras iteraciones del mismo proyecto.</w:t>
            </w:r>
          </w:p>
          <w:p w14:paraId="670FAC3B" w14:textId="19FA1B39" w:rsidR="00E42FD5" w:rsidRDefault="004B1EA9">
            <w:pPr>
              <w:pStyle w:val="Prrafodelista"/>
              <w:numPr>
                <w:ilvl w:val="0"/>
                <w:numId w:val="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administrador rellena los datos</w:t>
            </w:r>
            <w:r w:rsidR="00DD34B8">
              <w:rPr>
                <w:lang w:eastAsia="ar-SA"/>
              </w:rPr>
              <w:t xml:space="preserve"> solicitados</w:t>
            </w:r>
            <w:r>
              <w:rPr>
                <w:lang w:eastAsia="ar-SA"/>
              </w:rPr>
              <w:t>.</w:t>
            </w:r>
          </w:p>
          <w:p w14:paraId="33B89AEA" w14:textId="3E4EA501" w:rsidR="004B1EA9" w:rsidRDefault="004B1EA9">
            <w:pPr>
              <w:pStyle w:val="Prrafodelista"/>
              <w:numPr>
                <w:ilvl w:val="0"/>
                <w:numId w:val="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administrador </w:t>
            </w:r>
            <w:r w:rsidR="00DD34B8">
              <w:rPr>
                <w:lang w:eastAsia="ar-SA"/>
              </w:rPr>
              <w:t>selecciona la opción “Confirmar”</w:t>
            </w:r>
            <w:r>
              <w:rPr>
                <w:lang w:eastAsia="ar-SA"/>
              </w:rPr>
              <w:t xml:space="preserve">. </w:t>
            </w:r>
            <w:r w:rsidR="00DE1BF6">
              <w:rPr>
                <w:lang w:eastAsia="ar-SA"/>
              </w:rPr>
              <w:t>Si</w:t>
            </w:r>
            <w:r w:rsidR="00DD34B8">
              <w:rPr>
                <w:lang w:eastAsia="ar-SA"/>
              </w:rPr>
              <w:t xml:space="preserve"> selecciona “Cancelar” </w:t>
            </w:r>
            <w:r w:rsidR="00DE1BF6">
              <w:rPr>
                <w:lang w:eastAsia="ar-SA"/>
              </w:rPr>
              <w:t>el caso de uso termina</w:t>
            </w:r>
            <w:r w:rsidR="00DD34B8">
              <w:rPr>
                <w:lang w:eastAsia="ar-SA"/>
              </w:rPr>
              <w:t>.</w:t>
            </w:r>
          </w:p>
          <w:p w14:paraId="5D7C6C41" w14:textId="77777777" w:rsidR="004B1EA9" w:rsidRDefault="004B1EA9">
            <w:pPr>
              <w:pStyle w:val="Prrafodelista"/>
              <w:numPr>
                <w:ilvl w:val="0"/>
                <w:numId w:val="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mensaje de creación correctamente.</w:t>
            </w:r>
          </w:p>
          <w:p w14:paraId="29DA1709" w14:textId="24631328" w:rsidR="004B1EA9" w:rsidRPr="006C67BF" w:rsidRDefault="004B1EA9">
            <w:pPr>
              <w:pStyle w:val="Prrafodelista"/>
              <w:numPr>
                <w:ilvl w:val="0"/>
                <w:numId w:val="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F369DC" w:rsidRPr="006C67BF" w14:paraId="3719099F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048BE0C6" w14:textId="2BE2AAAD" w:rsidR="00F369DC" w:rsidRDefault="00F369DC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26086964" w14:textId="0E9E62E3" w:rsidR="00F369DC" w:rsidRDefault="00F369DC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Administrador selecciona el proyecto que desea modificar.</w:t>
            </w:r>
          </w:p>
          <w:p w14:paraId="47D3149F" w14:textId="79ED1ABE" w:rsidR="0007211D" w:rsidRDefault="0007211D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 formulario para editar los datos.</w:t>
            </w:r>
          </w:p>
          <w:p w14:paraId="76A421FE" w14:textId="1CDC3BB0" w:rsidR="0007211D" w:rsidRDefault="0007211D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administrador modifica los datos. </w:t>
            </w:r>
            <w:r w:rsidR="00DD34B8">
              <w:rPr>
                <w:lang w:eastAsia="ar-SA"/>
              </w:rPr>
              <w:t>C</w:t>
            </w:r>
            <w:r>
              <w:rPr>
                <w:lang w:eastAsia="ar-SA"/>
              </w:rPr>
              <w:t xml:space="preserve">aso </w:t>
            </w:r>
            <w:r w:rsidR="00DD34B8">
              <w:rPr>
                <w:lang w:eastAsia="ar-SA"/>
              </w:rPr>
              <w:t xml:space="preserve">contrario selecciona “Cancelar” y continúa en </w:t>
            </w:r>
            <w:proofErr w:type="spellStart"/>
            <w:r w:rsidR="0095148D" w:rsidRPr="0095148D">
              <w:rPr>
                <w:b/>
                <w:bCs/>
                <w:lang w:eastAsia="ar-SA"/>
              </w:rPr>
              <w:t>S</w:t>
            </w:r>
            <w:r w:rsidR="0095148D">
              <w:rPr>
                <w:b/>
                <w:bCs/>
                <w:lang w:eastAsia="ar-SA"/>
              </w:rPr>
              <w:t>ubflujo</w:t>
            </w:r>
            <w:proofErr w:type="spellEnd"/>
            <w:r w:rsidR="0095148D">
              <w:rPr>
                <w:b/>
                <w:bCs/>
                <w:lang w:eastAsia="ar-SA"/>
              </w:rPr>
              <w:t xml:space="preserve"> 2</w:t>
            </w:r>
            <w:r w:rsidR="00DD34B8">
              <w:rPr>
                <w:lang w:eastAsia="ar-SA"/>
              </w:rPr>
              <w:t>.</w:t>
            </w:r>
          </w:p>
          <w:p w14:paraId="4B86C3B3" w14:textId="2649F505" w:rsidR="0007211D" w:rsidRDefault="0007211D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administrador ingresa a vincular usuarios.</w:t>
            </w:r>
          </w:p>
          <w:p w14:paraId="3CEEB14B" w14:textId="77777777" w:rsidR="00F369DC" w:rsidRDefault="00F369DC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una lista de usuarios con la posibilidad de ser asignados a proyectos.</w:t>
            </w:r>
          </w:p>
          <w:p w14:paraId="641EB130" w14:textId="77777777" w:rsidR="0007211D" w:rsidRDefault="00F369DC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el Administrador desea asignarlos, </w:t>
            </w:r>
            <w:r w:rsidR="00DD34B8">
              <w:rPr>
                <w:lang w:eastAsia="ar-SA"/>
              </w:rPr>
              <w:t>selecciona la opción “Confirmar”</w:t>
            </w:r>
            <w:r>
              <w:rPr>
                <w:lang w:eastAsia="ar-SA"/>
              </w:rPr>
              <w:t xml:space="preserve">. De lo contrario, </w:t>
            </w:r>
            <w:r w:rsidR="00DD34B8">
              <w:rPr>
                <w:lang w:eastAsia="ar-SA"/>
              </w:rPr>
              <w:t>selecciona la opción</w:t>
            </w:r>
            <w:r>
              <w:rPr>
                <w:lang w:eastAsia="ar-SA"/>
              </w:rPr>
              <w:t xml:space="preserve"> “Cancelar” y continúa con el </w:t>
            </w:r>
            <w:proofErr w:type="spellStart"/>
            <w:r w:rsidRPr="00F369DC">
              <w:rPr>
                <w:b/>
                <w:bCs/>
                <w:lang w:eastAsia="ar-SA"/>
              </w:rPr>
              <w:t>Subflujo</w:t>
            </w:r>
            <w:proofErr w:type="spellEnd"/>
            <w:r w:rsidRPr="00F369DC">
              <w:rPr>
                <w:b/>
                <w:bCs/>
                <w:lang w:eastAsia="ar-SA"/>
              </w:rPr>
              <w:t xml:space="preserve"> </w:t>
            </w:r>
            <w:r w:rsidR="004E46E1">
              <w:rPr>
                <w:b/>
                <w:bCs/>
                <w:lang w:eastAsia="ar-SA"/>
              </w:rPr>
              <w:t>2</w:t>
            </w:r>
            <w:r>
              <w:rPr>
                <w:lang w:eastAsia="ar-SA"/>
              </w:rPr>
              <w:t>.</w:t>
            </w:r>
          </w:p>
          <w:p w14:paraId="57A72E4B" w14:textId="77777777" w:rsidR="0082715D" w:rsidRDefault="0082715D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administrador ingresa a agregar iteración.</w:t>
            </w:r>
          </w:p>
          <w:p w14:paraId="2925E4BB" w14:textId="77777777" w:rsidR="0082715D" w:rsidRDefault="0082715D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administrador rellena los campos. </w:t>
            </w:r>
          </w:p>
          <w:p w14:paraId="595A87B9" w14:textId="024D9F04" w:rsidR="00805C5B" w:rsidRDefault="00805C5B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el Administrador desea </w:t>
            </w:r>
            <w:r w:rsidR="000C3C44">
              <w:rPr>
                <w:lang w:eastAsia="ar-SA"/>
              </w:rPr>
              <w:t>añadirlas</w:t>
            </w:r>
            <w:r>
              <w:rPr>
                <w:lang w:eastAsia="ar-SA"/>
              </w:rPr>
              <w:t xml:space="preserve">, selecciona la opción “Confirmar”. De lo contrario, selecciona la opción “Cancelar” y continúa con el </w:t>
            </w:r>
            <w:proofErr w:type="spellStart"/>
            <w:r w:rsidRPr="00F369DC">
              <w:rPr>
                <w:b/>
                <w:bCs/>
                <w:lang w:eastAsia="ar-SA"/>
              </w:rPr>
              <w:t>Subflujo</w:t>
            </w:r>
            <w:proofErr w:type="spellEnd"/>
            <w:r w:rsidRPr="00F369DC">
              <w:rPr>
                <w:b/>
                <w:bCs/>
                <w:lang w:eastAsia="ar-SA"/>
              </w:rPr>
              <w:t xml:space="preserve"> </w:t>
            </w:r>
            <w:r>
              <w:rPr>
                <w:b/>
                <w:bCs/>
                <w:lang w:eastAsia="ar-SA"/>
              </w:rPr>
              <w:t>2</w:t>
            </w:r>
            <w:r>
              <w:rPr>
                <w:lang w:eastAsia="ar-SA"/>
              </w:rPr>
              <w:t>.</w:t>
            </w:r>
          </w:p>
          <w:p w14:paraId="053AAD5A" w14:textId="1C235F92" w:rsidR="00805C5B" w:rsidRDefault="000C3C44">
            <w:pPr>
              <w:pStyle w:val="Prrafodelista"/>
              <w:numPr>
                <w:ilvl w:val="0"/>
                <w:numId w:val="26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6C67BF" w:rsidRPr="006C67BF" w14:paraId="30BA8B62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0F1766FB" w14:textId="609282AB" w:rsidR="006C67BF" w:rsidRPr="006C67BF" w:rsidRDefault="006C67BF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</w:t>
            </w:r>
            <w:r w:rsidR="00F369DC">
              <w:rPr>
                <w:lang w:eastAsia="ar-SA"/>
              </w:rPr>
              <w:t>2</w:t>
            </w:r>
          </w:p>
        </w:tc>
        <w:tc>
          <w:tcPr>
            <w:tcW w:w="6656" w:type="dxa"/>
          </w:tcPr>
          <w:p w14:paraId="7F81963A" w14:textId="1CCD9FEF" w:rsidR="006C67BF" w:rsidRDefault="0092710A" w:rsidP="00F315A6">
            <w:pPr>
              <w:pStyle w:val="Prrafodelista"/>
              <w:numPr>
                <w:ilvl w:val="0"/>
                <w:numId w:val="3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0FD67105" w14:textId="595485ED" w:rsidR="00294B01" w:rsidRPr="006C67BF" w:rsidRDefault="00294B01" w:rsidP="00F315A6">
            <w:pPr>
              <w:pStyle w:val="Prrafodelista"/>
              <w:numPr>
                <w:ilvl w:val="0"/>
                <w:numId w:val="36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6C67BF" w:rsidRPr="006C67BF" w14:paraId="27FBB327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7F81FBC6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532A0E60" w14:textId="6C32C91C" w:rsidR="00B57DC8" w:rsidRDefault="00B57DC8">
            <w:pPr>
              <w:pStyle w:val="Prrafodelista"/>
              <w:numPr>
                <w:ilvl w:val="0"/>
                <w:numId w:val="1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1. Los datos ingresados </w:t>
            </w:r>
            <w:r w:rsidR="0013235D">
              <w:rPr>
                <w:lang w:eastAsia="ar-SA"/>
              </w:rPr>
              <w:t xml:space="preserve">en el formulario de creación </w:t>
            </w:r>
            <w:r>
              <w:rPr>
                <w:lang w:eastAsia="ar-SA"/>
              </w:rPr>
              <w:t xml:space="preserve">no son correctos o están incompletos. Continua al </w:t>
            </w:r>
            <w:r w:rsidR="00DD34B8" w:rsidRPr="00DD34B8">
              <w:rPr>
                <w:b/>
                <w:bCs/>
                <w:lang w:eastAsia="ar-SA"/>
              </w:rPr>
              <w:t>F</w:t>
            </w:r>
            <w:r w:rsidRPr="00DD34B8">
              <w:rPr>
                <w:b/>
                <w:bCs/>
                <w:lang w:eastAsia="ar-SA"/>
              </w:rPr>
              <w:t xml:space="preserve">lujo </w:t>
            </w:r>
            <w:r w:rsidR="00DD34B8" w:rsidRPr="00DD34B8">
              <w:rPr>
                <w:b/>
                <w:bCs/>
                <w:lang w:eastAsia="ar-SA"/>
              </w:rPr>
              <w:t>P</w:t>
            </w:r>
            <w:r w:rsidRPr="00DD34B8">
              <w:rPr>
                <w:b/>
                <w:bCs/>
                <w:lang w:eastAsia="ar-SA"/>
              </w:rPr>
              <w:t>rincipal</w:t>
            </w:r>
            <w:r>
              <w:rPr>
                <w:lang w:eastAsia="ar-SA"/>
              </w:rPr>
              <w:t xml:space="preserve"> </w:t>
            </w:r>
            <w:r w:rsidR="00F315A6">
              <w:rPr>
                <w:lang w:eastAsia="ar-SA"/>
              </w:rPr>
              <w:t>en el</w:t>
            </w:r>
            <w:r>
              <w:rPr>
                <w:lang w:eastAsia="ar-SA"/>
              </w:rPr>
              <w:t xml:space="preserve"> </w:t>
            </w:r>
            <w:r w:rsidR="00DD34B8" w:rsidRPr="00DD34B8">
              <w:rPr>
                <w:b/>
                <w:bCs/>
                <w:lang w:eastAsia="ar-SA"/>
              </w:rPr>
              <w:t>P</w:t>
            </w:r>
            <w:r w:rsidRPr="00DD34B8">
              <w:rPr>
                <w:b/>
                <w:bCs/>
                <w:lang w:eastAsia="ar-SA"/>
              </w:rPr>
              <w:t>aso 2</w:t>
            </w:r>
            <w:r>
              <w:rPr>
                <w:lang w:eastAsia="ar-SA"/>
              </w:rPr>
              <w:t>.</w:t>
            </w:r>
          </w:p>
          <w:p w14:paraId="3B6D6533" w14:textId="7C496CE4" w:rsidR="00F315A6" w:rsidRDefault="00F315A6">
            <w:pPr>
              <w:pStyle w:val="Prrafodelista"/>
              <w:numPr>
                <w:ilvl w:val="0"/>
                <w:numId w:val="1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 xml:space="preserve">1. </w:t>
            </w:r>
            <w:r>
              <w:rPr>
                <w:lang w:eastAsia="ar-SA"/>
              </w:rPr>
              <w:t xml:space="preserve">Los datos ingresados en el formulario de </w:t>
            </w:r>
            <w:r>
              <w:rPr>
                <w:lang w:eastAsia="ar-SA"/>
              </w:rPr>
              <w:t>edición</w:t>
            </w:r>
            <w:r>
              <w:rPr>
                <w:lang w:eastAsia="ar-SA"/>
              </w:rPr>
              <w:t xml:space="preserve"> no son correctos o están incompletos. Continua al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1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en el</w:t>
            </w:r>
            <w:r>
              <w:rPr>
                <w:lang w:eastAsia="ar-SA"/>
              </w:rPr>
              <w:t xml:space="preserve"> </w:t>
            </w:r>
            <w:r w:rsidRPr="00DD34B8">
              <w:rPr>
                <w:b/>
                <w:bCs/>
                <w:lang w:eastAsia="ar-SA"/>
              </w:rPr>
              <w:t>Paso 2</w:t>
            </w:r>
            <w:r>
              <w:rPr>
                <w:lang w:eastAsia="ar-SA"/>
              </w:rPr>
              <w:t>.</w:t>
            </w:r>
          </w:p>
          <w:p w14:paraId="38A4DE94" w14:textId="1A4D6FBE" w:rsidR="0082715D" w:rsidRPr="006C67BF" w:rsidRDefault="0082715D" w:rsidP="00F315A6">
            <w:pPr>
              <w:pStyle w:val="Prrafodelista"/>
              <w:numPr>
                <w:ilvl w:val="0"/>
                <w:numId w:val="1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1. Se añadió una iteración </w:t>
            </w:r>
            <w:r w:rsidR="00F315A6">
              <w:rPr>
                <w:lang w:eastAsia="ar-SA"/>
              </w:rPr>
              <w:t xml:space="preserve">con fechas </w:t>
            </w:r>
            <w:r>
              <w:rPr>
                <w:lang w:eastAsia="ar-SA"/>
              </w:rPr>
              <w:t>superpuesta.</w:t>
            </w:r>
            <w:r w:rsidR="00F315A6">
              <w:rPr>
                <w:lang w:eastAsia="ar-SA"/>
              </w:rPr>
              <w:t xml:space="preserve"> El sistema muestra un mensaje notificando este error. </w:t>
            </w:r>
            <w:r w:rsidR="00F315A6">
              <w:rPr>
                <w:lang w:eastAsia="ar-SA"/>
              </w:rPr>
              <w:br/>
              <w:t>2. El sistema espera a que el usuario vuelva a ingresar los datos o cancele la acción.</w:t>
            </w:r>
          </w:p>
        </w:tc>
      </w:tr>
    </w:tbl>
    <w:p w14:paraId="334BF387" w14:textId="7A98F5E9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lastRenderedPageBreak/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RF4, RF5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3EFCBEC" w14:textId="77777777" w:rsidR="001C1A78" w:rsidRPr="001C1A78" w:rsidRDefault="001C1A78" w:rsidP="008A2A59">
      <w:pPr>
        <w:pStyle w:val="PSI-Comentario"/>
        <w:rPr>
          <w:lang w:eastAsia="ar-SA"/>
        </w:rPr>
      </w:pPr>
    </w:p>
    <w:p w14:paraId="7F5A79B3" w14:textId="77777777" w:rsidR="001C1A78" w:rsidRDefault="001C1A78" w:rsidP="001C1A78">
      <w:pPr>
        <w:pStyle w:val="PSI-Ttulo2"/>
      </w:pPr>
      <w:bookmarkStart w:id="37" w:name="_Toc177738442"/>
      <w:bookmarkStart w:id="38" w:name="_Toc180246464"/>
      <w:r>
        <w:t>Caso de Uso 4: Añadir riesgo a la lista.</w:t>
      </w:r>
      <w:bookmarkEnd w:id="37"/>
      <w:bookmarkEnd w:id="38"/>
    </w:p>
    <w:p w14:paraId="1932C92F" w14:textId="77777777" w:rsidR="001C1A78" w:rsidRDefault="001C1A78" w:rsidP="001C1A78">
      <w:pPr>
        <w:pStyle w:val="PSI-Ttulo3"/>
      </w:pPr>
      <w:bookmarkStart w:id="39" w:name="_Toc180246465"/>
      <w:r>
        <w:t>Descripción</w:t>
      </w:r>
      <w:bookmarkEnd w:id="39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6C67BF" w14:paraId="03201B18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731837C3" w14:textId="7FC1A54B" w:rsid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Actores: Líder del proyecto; Desarrollador</w:t>
            </w:r>
          </w:p>
        </w:tc>
      </w:tr>
      <w:tr w:rsidR="006C67BF" w:rsidRPr="006C67BF" w14:paraId="09D06F14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01BC26E3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2A2C8AAA" w14:textId="0B2A0EA5" w:rsidR="006C67BF" w:rsidRPr="006C67BF" w:rsidRDefault="008A2A59" w:rsidP="008A2A59">
            <w:pPr>
              <w:ind w:left="0" w:firstLine="0"/>
              <w:jc w:val="both"/>
            </w:pPr>
            <w:r>
              <w:t>Los actores pueden añadir riesgos a la lista de riesgos. Estos cuentan con un identificador único, descripción, responsables</w:t>
            </w:r>
            <w:r w:rsidR="00F63CE6">
              <w:t xml:space="preserve"> y</w:t>
            </w:r>
            <w:r>
              <w:t xml:space="preserve"> categoría.</w:t>
            </w:r>
          </w:p>
        </w:tc>
      </w:tr>
      <w:tr w:rsidR="008A2A59" w:rsidRPr="006C67BF" w14:paraId="4B889365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0F3703FD" w14:textId="518B742A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4CA0AFE4" w14:textId="0F84DE83" w:rsidR="008A2A59" w:rsidRPr="006C67BF" w:rsidRDefault="008A2A59" w:rsidP="008A2A59">
            <w:pPr>
              <w:rPr>
                <w:lang w:eastAsia="ar-SA"/>
              </w:rPr>
            </w:pPr>
            <w:r>
              <w:rPr>
                <w:lang w:eastAsia="ar-SA"/>
              </w:rPr>
              <w:t>Realizar el Caso de uso 1 y estar vinculado a un proyecto.</w:t>
            </w:r>
          </w:p>
        </w:tc>
      </w:tr>
      <w:tr w:rsidR="006C67BF" w:rsidRPr="006C67BF" w14:paraId="6068D514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C41FD80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069B5D4C" w14:textId="77777777" w:rsidR="006C67BF" w:rsidRDefault="0092710A">
            <w:pPr>
              <w:pStyle w:val="Prrafodelista"/>
              <w:numPr>
                <w:ilvl w:val="0"/>
                <w:numId w:val="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selecciona la opción “Añadir riesgo”.</w:t>
            </w:r>
          </w:p>
          <w:p w14:paraId="085F4E23" w14:textId="0CFC41E3" w:rsidR="0092710A" w:rsidRDefault="0092710A">
            <w:pPr>
              <w:pStyle w:val="Prrafodelista"/>
              <w:numPr>
                <w:ilvl w:val="0"/>
                <w:numId w:val="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 pequeño formulario para rellenar con: Identificador, Descripción, Responsables</w:t>
            </w:r>
            <w:r w:rsidR="00F63CE6">
              <w:rPr>
                <w:lang w:eastAsia="ar-SA"/>
              </w:rPr>
              <w:t xml:space="preserve"> </w:t>
            </w:r>
            <w:r w:rsidR="007A6A6C">
              <w:rPr>
                <w:lang w:eastAsia="ar-SA"/>
              </w:rPr>
              <w:t>y c</w:t>
            </w:r>
            <w:r>
              <w:rPr>
                <w:lang w:eastAsia="ar-SA"/>
              </w:rPr>
              <w:t>ategoría.</w:t>
            </w:r>
          </w:p>
          <w:p w14:paraId="4D7142A3" w14:textId="35CD1C5C" w:rsidR="00102BF1" w:rsidRDefault="00102BF1">
            <w:pPr>
              <w:pStyle w:val="Prrafodelista"/>
              <w:numPr>
                <w:ilvl w:val="0"/>
                <w:numId w:val="7"/>
              </w:numPr>
              <w:spacing w:before="200" w:line="276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usuario rellena los datos y selecciona la opción “Guardar”. De lo contrario, presiona el botón “Cancelar” y continúa con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1</w:t>
            </w:r>
            <w:r>
              <w:rPr>
                <w:lang w:eastAsia="ar-SA"/>
              </w:rPr>
              <w:t>.</w:t>
            </w:r>
          </w:p>
          <w:p w14:paraId="2C00023C" w14:textId="77777777" w:rsidR="0092710A" w:rsidRDefault="0092710A">
            <w:pPr>
              <w:pStyle w:val="Prrafodelista"/>
              <w:numPr>
                <w:ilvl w:val="0"/>
                <w:numId w:val="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guarda los cambios y son agregados a la lista de riegos.</w:t>
            </w:r>
          </w:p>
          <w:p w14:paraId="61D52EAF" w14:textId="32EF63A7" w:rsidR="00786941" w:rsidRDefault="00786941">
            <w:pPr>
              <w:pStyle w:val="Prrafodelista"/>
              <w:numPr>
                <w:ilvl w:val="0"/>
                <w:numId w:val="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Continua en el </w:t>
            </w:r>
            <w:r w:rsidRPr="009C2D1C">
              <w:rPr>
                <w:b/>
                <w:bCs/>
                <w:lang w:eastAsia="ar-SA"/>
              </w:rPr>
              <w:t>Caso de uso 12</w:t>
            </w:r>
            <w:r>
              <w:rPr>
                <w:b/>
                <w:bCs/>
                <w:lang w:eastAsia="ar-SA"/>
              </w:rPr>
              <w:t>.</w:t>
            </w:r>
          </w:p>
          <w:p w14:paraId="709A85B2" w14:textId="69130D20" w:rsidR="0097462F" w:rsidRDefault="0097462F">
            <w:pPr>
              <w:pStyle w:val="Prrafodelista"/>
              <w:numPr>
                <w:ilvl w:val="0"/>
                <w:numId w:val="7"/>
              </w:numPr>
              <w:jc w:val="both"/>
              <w:rPr>
                <w:lang w:eastAsia="ar-SA"/>
              </w:rPr>
            </w:pPr>
            <w:r w:rsidRPr="0097462F">
              <w:rPr>
                <w:lang w:eastAsia="ar-SA"/>
              </w:rPr>
              <w:t xml:space="preserve">El sistema muestra un mensaje de confirmación de que el </w:t>
            </w:r>
            <w:r w:rsidR="002B1B29">
              <w:rPr>
                <w:lang w:eastAsia="ar-SA"/>
              </w:rPr>
              <w:t xml:space="preserve">riesgo </w:t>
            </w:r>
            <w:r w:rsidRPr="0097462F">
              <w:rPr>
                <w:lang w:eastAsia="ar-SA"/>
              </w:rPr>
              <w:t>ha sido añadido exitosamente.</w:t>
            </w:r>
          </w:p>
          <w:p w14:paraId="2AA6E9EC" w14:textId="7DAF7EB6" w:rsidR="00294B01" w:rsidRPr="006C67BF" w:rsidRDefault="00294B01">
            <w:pPr>
              <w:pStyle w:val="Prrafodelista"/>
              <w:numPr>
                <w:ilvl w:val="0"/>
                <w:numId w:val="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102BF1" w:rsidRPr="006C67BF" w14:paraId="62CA7A51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25363E5B" w14:textId="2FC3BFD8" w:rsidR="00102BF1" w:rsidRDefault="00102BF1" w:rsidP="00102BF1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2E801716" w14:textId="77777777" w:rsidR="00102BF1" w:rsidRDefault="00102BF1">
            <w:pPr>
              <w:pStyle w:val="Prrafodelista"/>
              <w:numPr>
                <w:ilvl w:val="0"/>
                <w:numId w:val="2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2D02E2FB" w14:textId="631EC533" w:rsidR="00102BF1" w:rsidRDefault="00102BF1">
            <w:pPr>
              <w:pStyle w:val="Prrafodelista"/>
              <w:numPr>
                <w:ilvl w:val="0"/>
                <w:numId w:val="2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102BF1" w:rsidRPr="006C67BF" w14:paraId="718BF327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3BB66D0" w14:textId="77777777" w:rsidR="00102BF1" w:rsidRPr="006C67BF" w:rsidRDefault="00102BF1" w:rsidP="00102BF1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10761BA1" w14:textId="74F70EAC" w:rsidR="00102BF1" w:rsidRDefault="00102BF1" w:rsidP="00102BF1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1. El usuario no rellenó correctamente los datos obligatorios del campo.</w:t>
            </w:r>
          </w:p>
          <w:p w14:paraId="3597E466" w14:textId="77777777" w:rsidR="00102BF1" w:rsidRDefault="00102BF1" w:rsidP="00102BF1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2. El sistema muestra un mensaje indicando los errores cometidos por el usuario.</w:t>
            </w:r>
          </w:p>
          <w:p w14:paraId="1763FA74" w14:textId="6C26ED85" w:rsidR="00102BF1" w:rsidRPr="006C67BF" w:rsidRDefault="00102BF1" w:rsidP="00102BF1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3. V</w:t>
            </w:r>
            <w:r w:rsidRPr="008A7D1D">
              <w:rPr>
                <w:lang w:eastAsia="ar-SA"/>
              </w:rPr>
              <w:t xml:space="preserve">uelve al </w:t>
            </w:r>
            <w:r w:rsidR="00980740" w:rsidRPr="00F112A0">
              <w:rPr>
                <w:b/>
                <w:bCs/>
                <w:lang w:eastAsia="ar-SA"/>
              </w:rPr>
              <w:t>F</w:t>
            </w:r>
            <w:r w:rsidRPr="008A7D1D">
              <w:rPr>
                <w:b/>
                <w:bCs/>
                <w:lang w:eastAsia="ar-SA"/>
              </w:rPr>
              <w:t xml:space="preserve">lujo </w:t>
            </w:r>
            <w:r w:rsidR="00980740">
              <w:rPr>
                <w:b/>
                <w:bCs/>
                <w:lang w:eastAsia="ar-SA"/>
              </w:rPr>
              <w:t>P</w:t>
            </w:r>
            <w:r w:rsidRPr="008A7D1D">
              <w:rPr>
                <w:b/>
                <w:bCs/>
                <w:lang w:eastAsia="ar-SA"/>
              </w:rPr>
              <w:t xml:space="preserve">rincipal </w:t>
            </w:r>
            <w:r w:rsidRPr="00980740">
              <w:rPr>
                <w:lang w:eastAsia="ar-SA"/>
              </w:rPr>
              <w:t>en el</w:t>
            </w:r>
            <w:r w:rsidRPr="008A7D1D">
              <w:rPr>
                <w:b/>
                <w:bCs/>
                <w:lang w:eastAsia="ar-SA"/>
              </w:rPr>
              <w:t xml:space="preserve"> </w:t>
            </w:r>
            <w:r w:rsidR="00980740">
              <w:rPr>
                <w:b/>
                <w:bCs/>
                <w:lang w:eastAsia="ar-SA"/>
              </w:rPr>
              <w:t>P</w:t>
            </w:r>
            <w:r w:rsidRPr="008A7D1D">
              <w:rPr>
                <w:b/>
                <w:bCs/>
                <w:lang w:eastAsia="ar-SA"/>
              </w:rPr>
              <w:t>aso 3</w:t>
            </w:r>
            <w:r w:rsidRPr="00A17B50">
              <w:rPr>
                <w:lang w:eastAsia="ar-SA"/>
              </w:rPr>
              <w:t>.</w:t>
            </w:r>
          </w:p>
        </w:tc>
      </w:tr>
    </w:tbl>
    <w:p w14:paraId="71DC49D3" w14:textId="1AB9D3DD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RF6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1F158F9A" w14:textId="77777777" w:rsidR="001C1A78" w:rsidRDefault="001C1A78" w:rsidP="007C3A7E"/>
    <w:p w14:paraId="4C872B7C" w14:textId="77777777" w:rsidR="001C1A78" w:rsidRDefault="001C1A78" w:rsidP="001C1A78">
      <w:pPr>
        <w:pStyle w:val="PSI-Ttulo2"/>
      </w:pPr>
      <w:bookmarkStart w:id="40" w:name="_Toc177738445"/>
      <w:bookmarkStart w:id="41" w:name="_Toc180246466"/>
      <w:r>
        <w:t>Caso de Uso 5: Modificar lista de riesgos.</w:t>
      </w:r>
      <w:bookmarkEnd w:id="40"/>
      <w:bookmarkEnd w:id="41"/>
    </w:p>
    <w:p w14:paraId="57B0DE1E" w14:textId="77777777" w:rsidR="001C1A78" w:rsidRDefault="001C1A78" w:rsidP="001C1A78">
      <w:pPr>
        <w:pStyle w:val="PSI-Ttulo3"/>
      </w:pPr>
      <w:bookmarkStart w:id="42" w:name="_Toc180246467"/>
      <w:r>
        <w:t>Descripción</w:t>
      </w:r>
      <w:bookmarkEnd w:id="42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6C67BF" w14:paraId="451112B0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0144BCF1" w14:textId="09D8BF48" w:rsid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Actor: Líder del proyecto</w:t>
            </w:r>
          </w:p>
        </w:tc>
      </w:tr>
      <w:tr w:rsidR="006C67BF" w:rsidRPr="006C67BF" w14:paraId="0989D4F9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3B06B910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0BF678ED" w14:textId="66504258" w:rsidR="006C67BF" w:rsidRPr="006C67BF" w:rsidRDefault="008A2A59" w:rsidP="008A2A59">
            <w:pPr>
              <w:jc w:val="both"/>
              <w:rPr>
                <w:lang w:eastAsia="ar-SA"/>
              </w:rPr>
            </w:pPr>
            <w:r>
              <w:t>El actor puede modificar y/o eliminar los riesgos de una lista de riesgo.</w:t>
            </w:r>
          </w:p>
        </w:tc>
      </w:tr>
      <w:tr w:rsidR="008A2A59" w:rsidRPr="006C67BF" w14:paraId="1DE36909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8EDFA59" w14:textId="38413318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7CA9EC83" w14:textId="1616ABC3" w:rsidR="008A2A59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1, estar vinculado a un proyecto y debe haber al menos un riesgo cargado.</w:t>
            </w:r>
          </w:p>
        </w:tc>
      </w:tr>
      <w:tr w:rsidR="006C67BF" w:rsidRPr="006C67BF" w14:paraId="17A8B013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07BC02C4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3B3B0C79" w14:textId="099FC25F" w:rsidR="006C67BF" w:rsidRDefault="00DC6F7C">
            <w:pPr>
              <w:pStyle w:val="Prrafodelista"/>
              <w:numPr>
                <w:ilvl w:val="0"/>
                <w:numId w:val="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selecciona</w:t>
            </w:r>
            <w:r w:rsidR="00DE1BF6">
              <w:rPr>
                <w:lang w:eastAsia="ar-SA"/>
              </w:rPr>
              <w:t xml:space="preserve"> el botón “Modificar riesgo” asociado al riesgo que desea modificar</w:t>
            </w:r>
            <w:r>
              <w:rPr>
                <w:lang w:eastAsia="ar-SA"/>
              </w:rPr>
              <w:t>.</w:t>
            </w:r>
          </w:p>
          <w:p w14:paraId="23FCD07D" w14:textId="77777777" w:rsidR="00DC6F7C" w:rsidRDefault="00DC6F7C">
            <w:pPr>
              <w:pStyle w:val="Prrafodelista"/>
              <w:numPr>
                <w:ilvl w:val="0"/>
                <w:numId w:val="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El sistema despliega un formulario para editar los datos.</w:t>
            </w:r>
          </w:p>
          <w:p w14:paraId="25DF0E10" w14:textId="708DA18B" w:rsidR="00DC6F7C" w:rsidRDefault="00DC6F7C">
            <w:pPr>
              <w:pStyle w:val="Prrafodelista"/>
              <w:numPr>
                <w:ilvl w:val="0"/>
                <w:numId w:val="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cambia los datos deseados</w:t>
            </w:r>
            <w:r w:rsidR="0029553B">
              <w:rPr>
                <w:lang w:eastAsia="ar-SA"/>
              </w:rPr>
              <w:t>, solo puede cambiar responsable</w:t>
            </w:r>
            <w:r w:rsidR="00EA7B00">
              <w:rPr>
                <w:lang w:eastAsia="ar-SA"/>
              </w:rPr>
              <w:t xml:space="preserve"> y categoría, y</w:t>
            </w:r>
            <w:r>
              <w:rPr>
                <w:lang w:eastAsia="ar-SA"/>
              </w:rPr>
              <w:t xml:space="preserve"> selecciona la opción “Guardar”.</w:t>
            </w:r>
            <w:r w:rsidR="00DF4D6F">
              <w:rPr>
                <w:lang w:eastAsia="ar-SA"/>
              </w:rPr>
              <w:t xml:space="preserve"> De lo contrario, presiona el botón “Cancelar” y continúa con el </w:t>
            </w:r>
            <w:proofErr w:type="spellStart"/>
            <w:r w:rsidR="00DF4D6F">
              <w:rPr>
                <w:b/>
                <w:bCs/>
                <w:lang w:eastAsia="ar-SA"/>
              </w:rPr>
              <w:t>Subflujo</w:t>
            </w:r>
            <w:proofErr w:type="spellEnd"/>
            <w:r w:rsidR="00DF4D6F">
              <w:rPr>
                <w:b/>
                <w:bCs/>
                <w:lang w:eastAsia="ar-SA"/>
              </w:rPr>
              <w:t xml:space="preserve"> 1</w:t>
            </w:r>
            <w:r w:rsidR="00DF4D6F">
              <w:rPr>
                <w:lang w:eastAsia="ar-SA"/>
              </w:rPr>
              <w:t>.</w:t>
            </w:r>
          </w:p>
          <w:p w14:paraId="7A793498" w14:textId="77777777" w:rsidR="00DC6F7C" w:rsidRDefault="00DC6F7C">
            <w:pPr>
              <w:pStyle w:val="Prrafodelista"/>
              <w:numPr>
                <w:ilvl w:val="0"/>
                <w:numId w:val="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guarda los cambios y se actualiza la vista previa de la lista de riesgos.</w:t>
            </w:r>
          </w:p>
          <w:p w14:paraId="5099CBF2" w14:textId="558480F3" w:rsidR="0097462F" w:rsidRDefault="0097462F">
            <w:pPr>
              <w:pStyle w:val="Prrafodelista"/>
              <w:numPr>
                <w:ilvl w:val="0"/>
                <w:numId w:val="8"/>
              </w:numPr>
              <w:jc w:val="both"/>
              <w:rPr>
                <w:lang w:eastAsia="ar-SA"/>
              </w:rPr>
            </w:pPr>
            <w:r w:rsidRPr="0097462F">
              <w:rPr>
                <w:lang w:eastAsia="ar-SA"/>
              </w:rPr>
              <w:t xml:space="preserve">El sistema muestra un mensaje de confirmación de que el </w:t>
            </w:r>
            <w:r w:rsidR="00DE1BF6">
              <w:rPr>
                <w:lang w:eastAsia="ar-SA"/>
              </w:rPr>
              <w:t>riesgo ha sido modificado.</w:t>
            </w:r>
          </w:p>
          <w:p w14:paraId="52C2D66B" w14:textId="5B59BAD5" w:rsidR="00294B01" w:rsidRPr="006C67BF" w:rsidRDefault="00294B01">
            <w:pPr>
              <w:pStyle w:val="Prrafodelista"/>
              <w:numPr>
                <w:ilvl w:val="0"/>
                <w:numId w:val="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DF4D6F" w:rsidRPr="006C67BF" w14:paraId="1BC685D9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5E763671" w14:textId="3FCE8184" w:rsidR="00DF4D6F" w:rsidRDefault="00DF4D6F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lastRenderedPageBreak/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624A7518" w14:textId="77777777" w:rsidR="00DF4D6F" w:rsidRDefault="00DF4D6F">
            <w:pPr>
              <w:pStyle w:val="Prrafodelista"/>
              <w:numPr>
                <w:ilvl w:val="0"/>
                <w:numId w:val="2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78136996" w14:textId="5D7AFF78" w:rsidR="00DF4D6F" w:rsidRDefault="00DF4D6F">
            <w:pPr>
              <w:pStyle w:val="Prrafodelista"/>
              <w:numPr>
                <w:ilvl w:val="0"/>
                <w:numId w:val="2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6C67BF" w:rsidRPr="006C67BF" w14:paraId="140A79B0" w14:textId="77777777" w:rsidTr="006C67BF">
        <w:tc>
          <w:tcPr>
            <w:tcW w:w="1723" w:type="dxa"/>
            <w:shd w:val="clear" w:color="auto" w:fill="D9D9D9" w:themeFill="background1" w:themeFillShade="D9"/>
          </w:tcPr>
          <w:p w14:paraId="1A3533EE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564554B0" w14:textId="35C1EFBB" w:rsidR="00795672" w:rsidRDefault="00795672" w:rsidP="00795672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1. El usuario no rellenó correctamente los datos obligatorios del campo.</w:t>
            </w:r>
          </w:p>
          <w:p w14:paraId="3D59D338" w14:textId="77777777" w:rsidR="00294B01" w:rsidRDefault="00795672" w:rsidP="00294B01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2. El sistema muestra un mensaje indicando los errores cometidos por el usuario.</w:t>
            </w:r>
          </w:p>
          <w:p w14:paraId="0615F952" w14:textId="3244FA7B" w:rsidR="00294B01" w:rsidRPr="006C67BF" w:rsidRDefault="00294B01" w:rsidP="00294B01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4.  3. </w:t>
            </w:r>
            <w:r w:rsidR="00873822">
              <w:rPr>
                <w:lang w:eastAsia="ar-SA"/>
              </w:rPr>
              <w:t>V</w:t>
            </w:r>
            <w:r w:rsidR="00873822" w:rsidRPr="008A7D1D">
              <w:rPr>
                <w:lang w:eastAsia="ar-SA"/>
              </w:rPr>
              <w:t xml:space="preserve">uelve al </w:t>
            </w:r>
            <w:r w:rsidR="00980740" w:rsidRPr="00493ACC">
              <w:rPr>
                <w:b/>
                <w:bCs/>
                <w:lang w:eastAsia="ar-SA"/>
              </w:rPr>
              <w:t>F</w:t>
            </w:r>
            <w:r w:rsidR="00873822" w:rsidRPr="008A7D1D">
              <w:rPr>
                <w:b/>
                <w:bCs/>
                <w:lang w:eastAsia="ar-SA"/>
              </w:rPr>
              <w:t xml:space="preserve">lujo </w:t>
            </w:r>
            <w:r w:rsidR="00980740">
              <w:rPr>
                <w:b/>
                <w:bCs/>
                <w:lang w:eastAsia="ar-SA"/>
              </w:rPr>
              <w:t>P</w:t>
            </w:r>
            <w:r w:rsidR="00873822" w:rsidRPr="008A7D1D">
              <w:rPr>
                <w:b/>
                <w:bCs/>
                <w:lang w:eastAsia="ar-SA"/>
              </w:rPr>
              <w:t xml:space="preserve">rincipal en el </w:t>
            </w:r>
            <w:r w:rsidR="00980740">
              <w:rPr>
                <w:b/>
                <w:bCs/>
                <w:lang w:eastAsia="ar-SA"/>
              </w:rPr>
              <w:t>P</w:t>
            </w:r>
            <w:r w:rsidR="00873822" w:rsidRPr="008A7D1D">
              <w:rPr>
                <w:b/>
                <w:bCs/>
                <w:lang w:eastAsia="ar-SA"/>
              </w:rPr>
              <w:t>aso 3</w:t>
            </w:r>
            <w:r w:rsidR="00873822" w:rsidRPr="00A17B50">
              <w:rPr>
                <w:lang w:eastAsia="ar-SA"/>
              </w:rPr>
              <w:t>.</w:t>
            </w:r>
          </w:p>
        </w:tc>
      </w:tr>
    </w:tbl>
    <w:p w14:paraId="050BB98A" w14:textId="7B16AFB3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RF7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368CF7A8" w14:textId="77777777" w:rsidR="001C1A78" w:rsidRPr="00980740" w:rsidRDefault="001C1A78" w:rsidP="007C3A7E"/>
    <w:p w14:paraId="56FA8105" w14:textId="77777777" w:rsidR="001C1A78" w:rsidRDefault="001C1A78" w:rsidP="001C1A78">
      <w:pPr>
        <w:pStyle w:val="PSI-Ttulo2"/>
      </w:pPr>
      <w:bookmarkStart w:id="43" w:name="_Toc177738448"/>
      <w:bookmarkStart w:id="44" w:name="_Toc180246468"/>
      <w:r>
        <w:t>Caso de Uso 6: Administrar categorías de riesgos.</w:t>
      </w:r>
      <w:bookmarkEnd w:id="43"/>
      <w:bookmarkEnd w:id="44"/>
    </w:p>
    <w:p w14:paraId="782DEC09" w14:textId="77777777" w:rsidR="001C1A78" w:rsidRDefault="001C1A78" w:rsidP="001C1A78">
      <w:pPr>
        <w:pStyle w:val="PSI-Ttulo3"/>
      </w:pPr>
      <w:bookmarkStart w:id="45" w:name="_Toc180246469"/>
      <w:r>
        <w:t>Descripción</w:t>
      </w:r>
      <w:bookmarkEnd w:id="45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6C67BF" w14:paraId="09AAEBE5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34931575" w14:textId="689B1367" w:rsidR="006C67BF" w:rsidRDefault="006C67BF" w:rsidP="002D3AFE">
            <w:pPr>
              <w:ind w:left="708" w:hanging="708"/>
              <w:rPr>
                <w:lang w:eastAsia="ar-SA"/>
              </w:rPr>
            </w:pPr>
            <w:r>
              <w:rPr>
                <w:lang w:eastAsia="ar-SA"/>
              </w:rPr>
              <w:t>Actor:</w:t>
            </w:r>
            <w:r w:rsidR="00293C26">
              <w:rPr>
                <w:lang w:eastAsia="ar-SA"/>
              </w:rPr>
              <w:t xml:space="preserve"> </w:t>
            </w:r>
            <w:r w:rsidR="00265195">
              <w:rPr>
                <w:lang w:eastAsia="ar-SA"/>
              </w:rPr>
              <w:t xml:space="preserve">Administrador del </w:t>
            </w:r>
            <w:r w:rsidR="002D3AFE">
              <w:rPr>
                <w:lang w:eastAsia="ar-SA"/>
              </w:rPr>
              <w:t>sistema</w:t>
            </w:r>
          </w:p>
        </w:tc>
      </w:tr>
      <w:tr w:rsidR="006C67BF" w:rsidRPr="006C67BF" w14:paraId="7A5AFCDA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D28611E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1122AD31" w14:textId="2052B0E8" w:rsidR="006C67BF" w:rsidRPr="006C67BF" w:rsidRDefault="008A2A59" w:rsidP="008A2A59">
            <w:pPr>
              <w:tabs>
                <w:tab w:val="left" w:pos="1800"/>
              </w:tabs>
              <w:ind w:left="0" w:firstLine="0"/>
              <w:jc w:val="both"/>
              <w:rPr>
                <w:lang w:eastAsia="ar-SA"/>
              </w:rPr>
            </w:pPr>
            <w:r>
              <w:t xml:space="preserve">El actor puede crear categorías de riesgos y modificar </w:t>
            </w:r>
            <w:r w:rsidR="00D8655B">
              <w:t xml:space="preserve">o eliminar </w:t>
            </w:r>
            <w:r>
              <w:t>las existentes. Cada categoría cuenta con un nombre y una descripción.</w:t>
            </w:r>
          </w:p>
        </w:tc>
      </w:tr>
      <w:tr w:rsidR="008A2A59" w:rsidRPr="006C67BF" w14:paraId="3841FB25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0E1B0FFC" w14:textId="564C96AD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3F40E946" w14:textId="04F76BAA" w:rsidR="008A2A59" w:rsidRPr="006C67BF" w:rsidRDefault="008A2A59" w:rsidP="008A2A59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 y estar vinculado a un proyecto.</w:t>
            </w:r>
          </w:p>
        </w:tc>
      </w:tr>
      <w:tr w:rsidR="006C67BF" w:rsidRPr="006C67BF" w14:paraId="709CAB3C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0FA31F0D" w14:textId="77777777" w:rsidR="006C67BF" w:rsidRPr="006C67BF" w:rsidRDefault="006C67BF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0AED9DF6" w14:textId="77777777" w:rsidR="006C67BF" w:rsidRDefault="00795672">
            <w:pPr>
              <w:pStyle w:val="Prrafodelista"/>
              <w:numPr>
                <w:ilvl w:val="0"/>
                <w:numId w:val="9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selecciona la opción “Administrar categorías de riesgos”.</w:t>
            </w:r>
          </w:p>
          <w:p w14:paraId="3DCC0173" w14:textId="77777777" w:rsidR="00795672" w:rsidRDefault="00A90848">
            <w:pPr>
              <w:pStyle w:val="Prrafodelista"/>
              <w:numPr>
                <w:ilvl w:val="0"/>
                <w:numId w:val="9"/>
              </w:numPr>
              <w:jc w:val="both"/>
              <w:rPr>
                <w:lang w:eastAsia="ar-SA"/>
              </w:rPr>
            </w:pPr>
            <w:r w:rsidRPr="00A90848">
              <w:rPr>
                <w:lang w:eastAsia="ar-SA"/>
              </w:rPr>
              <w:t>El sistema muestra la lista de categorías de riesgos existentes.</w:t>
            </w:r>
          </w:p>
          <w:p w14:paraId="7FEADFE7" w14:textId="2B27EC35" w:rsidR="00A90848" w:rsidRPr="006C67BF" w:rsidRDefault="00A90848">
            <w:pPr>
              <w:pStyle w:val="Prrafodelista"/>
              <w:numPr>
                <w:ilvl w:val="0"/>
                <w:numId w:val="9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Si e</w:t>
            </w:r>
            <w:r w:rsidRPr="00A90848">
              <w:rPr>
                <w:lang w:eastAsia="ar-SA"/>
              </w:rPr>
              <w:t xml:space="preserve">l </w:t>
            </w:r>
            <w:r>
              <w:rPr>
                <w:lang w:eastAsia="ar-SA"/>
              </w:rPr>
              <w:t>usuario</w:t>
            </w:r>
            <w:r w:rsidRPr="00A90848">
              <w:rPr>
                <w:lang w:eastAsia="ar-SA"/>
              </w:rPr>
              <w:t xml:space="preserve"> selecciona la opción "Crear nueva categoría" </w:t>
            </w:r>
            <w:r>
              <w:rPr>
                <w:lang w:eastAsia="ar-SA"/>
              </w:rPr>
              <w:t xml:space="preserve">y continúa en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</w:t>
            </w:r>
            <w:r w:rsidRPr="00A90848">
              <w:rPr>
                <w:b/>
                <w:bCs/>
                <w:lang w:eastAsia="ar-SA"/>
              </w:rPr>
              <w:t>1</w:t>
            </w:r>
            <w:r>
              <w:rPr>
                <w:b/>
                <w:bCs/>
                <w:lang w:eastAsia="ar-SA"/>
              </w:rPr>
              <w:t>;</w:t>
            </w:r>
            <w:r>
              <w:rPr>
                <w:lang w:eastAsia="ar-SA"/>
              </w:rPr>
              <w:t xml:space="preserve"> si el usuario selecciona la opción </w:t>
            </w:r>
            <w:r w:rsidRPr="00A90848">
              <w:rPr>
                <w:lang w:eastAsia="ar-SA"/>
              </w:rPr>
              <w:t>"Modificar categoría existente"</w:t>
            </w:r>
            <w:r>
              <w:rPr>
                <w:lang w:eastAsia="ar-SA"/>
              </w:rPr>
              <w:t xml:space="preserve"> continúa en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2</w:t>
            </w:r>
            <w:r w:rsidR="00A42F26">
              <w:rPr>
                <w:b/>
                <w:bCs/>
                <w:lang w:eastAsia="ar-SA"/>
              </w:rPr>
              <w:t xml:space="preserve">; </w:t>
            </w:r>
            <w:r w:rsidR="00AE2D91">
              <w:rPr>
                <w:lang w:eastAsia="ar-SA"/>
              </w:rPr>
              <w:t xml:space="preserve">si el usuario selecciona la opción “Eliminar </w:t>
            </w:r>
            <w:proofErr w:type="spellStart"/>
            <w:r w:rsidR="00AE2D91">
              <w:rPr>
                <w:lang w:eastAsia="ar-SA"/>
              </w:rPr>
              <w:t>categoria</w:t>
            </w:r>
            <w:proofErr w:type="spellEnd"/>
            <w:r w:rsidR="00AE2D91">
              <w:rPr>
                <w:lang w:eastAsia="ar-SA"/>
              </w:rPr>
              <w:t xml:space="preserve">” continua en el </w:t>
            </w:r>
            <w:proofErr w:type="spellStart"/>
            <w:r w:rsidR="00AE2D91" w:rsidRPr="00AE2D91">
              <w:rPr>
                <w:b/>
                <w:bCs/>
                <w:lang w:eastAsia="ar-SA"/>
              </w:rPr>
              <w:t>subflujo</w:t>
            </w:r>
            <w:proofErr w:type="spellEnd"/>
            <w:r w:rsidR="00AE2D91" w:rsidRPr="00AE2D91">
              <w:rPr>
                <w:b/>
                <w:bCs/>
                <w:lang w:eastAsia="ar-SA"/>
              </w:rPr>
              <w:t xml:space="preserve"> 3</w:t>
            </w:r>
            <w:r w:rsidR="00AE2D91">
              <w:rPr>
                <w:lang w:eastAsia="ar-SA"/>
              </w:rPr>
              <w:t xml:space="preserve">; </w:t>
            </w:r>
            <w:r w:rsidR="00A42F26">
              <w:rPr>
                <w:lang w:eastAsia="ar-SA"/>
              </w:rPr>
              <w:t xml:space="preserve">si el usuario selecciona la opción “Cancelar” continúa en el </w:t>
            </w:r>
            <w:proofErr w:type="spellStart"/>
            <w:r w:rsidR="00A42F26">
              <w:rPr>
                <w:b/>
                <w:bCs/>
                <w:lang w:eastAsia="ar-SA"/>
              </w:rPr>
              <w:t>Subflujo</w:t>
            </w:r>
            <w:proofErr w:type="spellEnd"/>
            <w:r w:rsidR="00A42F26">
              <w:rPr>
                <w:b/>
                <w:bCs/>
                <w:lang w:eastAsia="ar-SA"/>
              </w:rPr>
              <w:t xml:space="preserve"> </w:t>
            </w:r>
            <w:r w:rsidR="00AE2D91">
              <w:rPr>
                <w:b/>
                <w:bCs/>
                <w:lang w:eastAsia="ar-SA"/>
              </w:rPr>
              <w:t>4</w:t>
            </w:r>
            <w:r w:rsidR="00A42F26">
              <w:rPr>
                <w:lang w:eastAsia="ar-SA"/>
              </w:rPr>
              <w:t>.</w:t>
            </w:r>
          </w:p>
        </w:tc>
      </w:tr>
      <w:tr w:rsidR="006C67BF" w:rsidRPr="006C67BF" w14:paraId="4177983B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456202A0" w14:textId="77777777" w:rsidR="006C67BF" w:rsidRPr="006C67BF" w:rsidRDefault="006C67BF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2E1B17B9" w14:textId="68A944CA" w:rsidR="006C67BF" w:rsidRDefault="00980740" w:rsidP="00980740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</w:t>
            </w:r>
            <w:r w:rsidR="00A90848">
              <w:rPr>
                <w:lang w:eastAsia="ar-SA"/>
              </w:rPr>
              <w:t xml:space="preserve">1. </w:t>
            </w:r>
            <w:r w:rsidR="00A90848" w:rsidRPr="00A90848">
              <w:rPr>
                <w:lang w:eastAsia="ar-SA"/>
              </w:rPr>
              <w:t>El sistema muestra un formulario para ingresar los datos de la nueva categoría.</w:t>
            </w:r>
          </w:p>
          <w:p w14:paraId="02985E93" w14:textId="40C0DC97" w:rsidR="00A90848" w:rsidRPr="00A42F26" w:rsidRDefault="00A90848" w:rsidP="00A42F26">
            <w:pPr>
              <w:ind w:left="360" w:firstLine="0"/>
              <w:jc w:val="both"/>
              <w:rPr>
                <w:b/>
                <w:bCs/>
                <w:lang w:eastAsia="ar-SA"/>
              </w:rPr>
            </w:pPr>
            <w:r>
              <w:rPr>
                <w:lang w:eastAsia="ar-SA"/>
              </w:rPr>
              <w:t xml:space="preserve">2. </w:t>
            </w:r>
            <w:r w:rsidRPr="00A90848">
              <w:rPr>
                <w:lang w:eastAsia="ar-SA"/>
              </w:rPr>
              <w:t xml:space="preserve">El </w:t>
            </w:r>
            <w:r>
              <w:rPr>
                <w:lang w:eastAsia="ar-SA"/>
              </w:rPr>
              <w:t>usuario</w:t>
            </w:r>
            <w:r w:rsidRPr="00A90848">
              <w:rPr>
                <w:lang w:eastAsia="ar-SA"/>
              </w:rPr>
              <w:t xml:space="preserve"> ingresa</w:t>
            </w:r>
            <w:r>
              <w:rPr>
                <w:lang w:eastAsia="ar-SA"/>
              </w:rPr>
              <w:t xml:space="preserve"> los datos</w:t>
            </w:r>
            <w:r w:rsidR="006A6B61">
              <w:rPr>
                <w:lang w:eastAsia="ar-SA"/>
              </w:rPr>
              <w:t xml:space="preserve">, nombre y descripción, </w:t>
            </w:r>
            <w:r>
              <w:rPr>
                <w:lang w:eastAsia="ar-SA"/>
              </w:rPr>
              <w:t>solicitados</w:t>
            </w:r>
            <w:r w:rsidR="00A42F26">
              <w:rPr>
                <w:lang w:eastAsia="ar-SA"/>
              </w:rPr>
              <w:t xml:space="preserve"> y selecciona la opción “Guardar”. De lo contrario, presiona el botón “Cancelar” y continúa con el </w:t>
            </w:r>
            <w:proofErr w:type="spellStart"/>
            <w:r w:rsidR="00A42F26">
              <w:rPr>
                <w:b/>
                <w:bCs/>
                <w:lang w:eastAsia="ar-SA"/>
              </w:rPr>
              <w:t>Subflujo</w:t>
            </w:r>
            <w:proofErr w:type="spellEnd"/>
            <w:r w:rsidR="00A42F26">
              <w:rPr>
                <w:b/>
                <w:bCs/>
                <w:lang w:eastAsia="ar-SA"/>
              </w:rPr>
              <w:t xml:space="preserve"> </w:t>
            </w:r>
            <w:r w:rsidR="00AE2D91">
              <w:rPr>
                <w:b/>
                <w:bCs/>
                <w:lang w:eastAsia="ar-SA"/>
              </w:rPr>
              <w:t>4</w:t>
            </w:r>
            <w:r w:rsidR="00A42F26">
              <w:rPr>
                <w:b/>
                <w:bCs/>
                <w:lang w:eastAsia="ar-SA"/>
              </w:rPr>
              <w:t>.</w:t>
            </w:r>
          </w:p>
          <w:p w14:paraId="314F615B" w14:textId="41DB5337" w:rsidR="00A90848" w:rsidRDefault="00A90848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3.</w:t>
            </w:r>
            <w:r w:rsidR="00A42F26">
              <w:rPr>
                <w:lang w:eastAsia="ar-SA"/>
              </w:rPr>
              <w:t xml:space="preserve">  El sistema guarda los cambios y se actualiza la vista previa de las categorías.</w:t>
            </w:r>
          </w:p>
          <w:p w14:paraId="09DC8A60" w14:textId="0F178779" w:rsidR="0097462F" w:rsidRDefault="0097462F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</w:t>
            </w:r>
            <w:r w:rsidR="00AE2D91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. </w:t>
            </w:r>
            <w:r w:rsidRPr="0097462F">
              <w:rPr>
                <w:lang w:eastAsia="ar-SA"/>
              </w:rPr>
              <w:t>El sistema muestra un mensaje de confirmación de que l</w:t>
            </w:r>
            <w:r w:rsidR="00DF4D6F">
              <w:rPr>
                <w:lang w:eastAsia="ar-SA"/>
              </w:rPr>
              <w:t>a</w:t>
            </w:r>
            <w:r w:rsidRPr="0097462F">
              <w:rPr>
                <w:lang w:eastAsia="ar-SA"/>
              </w:rPr>
              <w:t xml:space="preserve"> </w:t>
            </w:r>
            <w:r w:rsidR="00DF4D6F">
              <w:rPr>
                <w:lang w:eastAsia="ar-SA"/>
              </w:rPr>
              <w:t>categoría</w:t>
            </w:r>
            <w:r w:rsidRPr="0097462F">
              <w:rPr>
                <w:lang w:eastAsia="ar-SA"/>
              </w:rPr>
              <w:t xml:space="preserve"> ha sido añadid</w:t>
            </w:r>
            <w:r w:rsidR="00DF4D6F">
              <w:rPr>
                <w:lang w:eastAsia="ar-SA"/>
              </w:rPr>
              <w:t>a</w:t>
            </w:r>
            <w:r w:rsidRPr="0097462F">
              <w:rPr>
                <w:lang w:eastAsia="ar-SA"/>
              </w:rPr>
              <w:t xml:space="preserve"> exitosamente.</w:t>
            </w:r>
          </w:p>
          <w:p w14:paraId="5C0B8845" w14:textId="4EAA0814" w:rsidR="00294B01" w:rsidRPr="006C67BF" w:rsidRDefault="00294B01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</w:t>
            </w:r>
            <w:r w:rsidR="00AE2D91">
              <w:rPr>
                <w:lang w:eastAsia="ar-SA"/>
              </w:rPr>
              <w:t>5</w:t>
            </w:r>
            <w:r>
              <w:rPr>
                <w:lang w:eastAsia="ar-SA"/>
              </w:rPr>
              <w:t>. El caso de uso termina.</w:t>
            </w:r>
          </w:p>
        </w:tc>
      </w:tr>
      <w:tr w:rsidR="00A90848" w:rsidRPr="006C67BF" w14:paraId="72746682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992FE7A" w14:textId="6B8D64FF" w:rsidR="00A90848" w:rsidRDefault="00A90848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2</w:t>
            </w:r>
          </w:p>
        </w:tc>
        <w:tc>
          <w:tcPr>
            <w:tcW w:w="6656" w:type="dxa"/>
          </w:tcPr>
          <w:p w14:paraId="4B1D0BB6" w14:textId="14B4E814" w:rsidR="00A90848" w:rsidRDefault="00A90848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1.</w:t>
            </w:r>
            <w:r w:rsidR="00A42F26" w:rsidRPr="00A42F26">
              <w:t xml:space="preserve"> </w:t>
            </w:r>
            <w:r w:rsidR="00A42F26" w:rsidRPr="00A42F26">
              <w:rPr>
                <w:lang w:eastAsia="ar-SA"/>
              </w:rPr>
              <w:t>El sistema muestra un formulario con los datos actuales de la categoría seleccionada.</w:t>
            </w:r>
          </w:p>
          <w:p w14:paraId="417BF987" w14:textId="7B3806CD" w:rsidR="00A42F26" w:rsidRDefault="00A42F26" w:rsidP="00A90848">
            <w:pPr>
              <w:jc w:val="both"/>
              <w:rPr>
                <w:b/>
                <w:bCs/>
                <w:lang w:eastAsia="ar-SA"/>
              </w:rPr>
            </w:pPr>
            <w:r>
              <w:rPr>
                <w:lang w:eastAsia="ar-SA"/>
              </w:rPr>
              <w:lastRenderedPageBreak/>
              <w:t xml:space="preserve">       2. El usuario </w:t>
            </w:r>
            <w:r w:rsidRPr="00A90848">
              <w:rPr>
                <w:lang w:eastAsia="ar-SA"/>
              </w:rPr>
              <w:t>ingresa</w:t>
            </w:r>
            <w:r>
              <w:rPr>
                <w:lang w:eastAsia="ar-SA"/>
              </w:rPr>
              <w:t xml:space="preserve"> los datos solicitados y selecciona la opción “Guardar”. De lo contrario, presiona el botón “Cancelar” y continúa con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</w:t>
            </w:r>
            <w:r w:rsidR="00AE2D91">
              <w:rPr>
                <w:b/>
                <w:bCs/>
                <w:lang w:eastAsia="ar-SA"/>
              </w:rPr>
              <w:t>4</w:t>
            </w:r>
            <w:r>
              <w:rPr>
                <w:b/>
                <w:bCs/>
                <w:lang w:eastAsia="ar-SA"/>
              </w:rPr>
              <w:t>.</w:t>
            </w:r>
          </w:p>
          <w:p w14:paraId="450A5A1C" w14:textId="5F18521D" w:rsidR="00A42F26" w:rsidRDefault="00A42F26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</w:t>
            </w:r>
            <w:r w:rsidR="00AE2D91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 3. El sistema guarda los cambios y se actualiza la vista previa de las categorías.</w:t>
            </w:r>
          </w:p>
          <w:p w14:paraId="3DAD2005" w14:textId="1FC4E1D4" w:rsidR="00DF4D6F" w:rsidRDefault="00DF4D6F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</w:t>
            </w:r>
            <w:r w:rsidRPr="0097462F">
              <w:rPr>
                <w:lang w:eastAsia="ar-SA"/>
              </w:rPr>
              <w:t>El sistema muestra un mensaje de confirmación</w:t>
            </w:r>
            <w:r>
              <w:rPr>
                <w:lang w:eastAsia="ar-SA"/>
              </w:rPr>
              <w:t xml:space="preserve"> de que la categoría ha sido modificada exitosamente.</w:t>
            </w:r>
          </w:p>
          <w:p w14:paraId="77397618" w14:textId="085379A6" w:rsidR="00294B01" w:rsidRPr="006C67BF" w:rsidRDefault="00AE2D91" w:rsidP="00A9084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</w:t>
            </w:r>
            <w:r w:rsidR="00DF4D6F">
              <w:rPr>
                <w:lang w:eastAsia="ar-SA"/>
              </w:rPr>
              <w:t>5</w:t>
            </w:r>
            <w:r w:rsidR="00294B01">
              <w:rPr>
                <w:lang w:eastAsia="ar-SA"/>
              </w:rPr>
              <w:t>. El caso de uso termina.</w:t>
            </w:r>
          </w:p>
        </w:tc>
      </w:tr>
      <w:tr w:rsidR="00AE2D91" w:rsidRPr="006C67BF" w14:paraId="6E62D249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030F9118" w14:textId="77777777" w:rsidR="00AE2D91" w:rsidRDefault="00AE2D91" w:rsidP="0037129C">
            <w:pPr>
              <w:rPr>
                <w:lang w:eastAsia="ar-SA"/>
              </w:rPr>
            </w:pPr>
          </w:p>
        </w:tc>
        <w:tc>
          <w:tcPr>
            <w:tcW w:w="6656" w:type="dxa"/>
          </w:tcPr>
          <w:p w14:paraId="51FD69C9" w14:textId="77777777" w:rsidR="00AE2D91" w:rsidRDefault="00AE2D91" w:rsidP="00AE2D91">
            <w:pPr>
              <w:pStyle w:val="Prrafodelista"/>
              <w:numPr>
                <w:ilvl w:val="0"/>
                <w:numId w:val="3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selecciona el botón “Eliminar categoría”.</w:t>
            </w:r>
          </w:p>
          <w:p w14:paraId="0F9D95E5" w14:textId="034EF573" w:rsidR="00AE2D91" w:rsidRDefault="00AE2D91" w:rsidP="00AE2D91">
            <w:pPr>
              <w:pStyle w:val="Prrafodelista"/>
              <w:numPr>
                <w:ilvl w:val="0"/>
                <w:numId w:val="3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muestra un mensaje de confirmación de eliminación.</w:t>
            </w:r>
          </w:p>
          <w:p w14:paraId="62F11107" w14:textId="77777777" w:rsidR="00AE2D91" w:rsidRDefault="00AE2D91" w:rsidP="00AE2D91">
            <w:pPr>
              <w:pStyle w:val="Prrafodelista"/>
              <w:numPr>
                <w:ilvl w:val="0"/>
                <w:numId w:val="3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Si el usuario confirma la acción, se elimina la categoría.</w:t>
            </w:r>
          </w:p>
          <w:p w14:paraId="073DF168" w14:textId="474D6AC3" w:rsidR="00AE2D91" w:rsidRDefault="00AE2D91" w:rsidP="00AE2D91">
            <w:pPr>
              <w:pStyle w:val="Prrafodelista"/>
              <w:numPr>
                <w:ilvl w:val="0"/>
                <w:numId w:val="38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A90848" w:rsidRPr="006C67BF" w14:paraId="4BC82B0E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28A42BBE" w14:textId="147A4253" w:rsidR="00A90848" w:rsidRDefault="00A90848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</w:t>
            </w:r>
            <w:r w:rsidR="00AE2D91">
              <w:rPr>
                <w:lang w:eastAsia="ar-SA"/>
              </w:rPr>
              <w:t>4</w:t>
            </w:r>
          </w:p>
        </w:tc>
        <w:tc>
          <w:tcPr>
            <w:tcW w:w="6656" w:type="dxa"/>
          </w:tcPr>
          <w:p w14:paraId="7CCC15C0" w14:textId="77777777" w:rsidR="00A90848" w:rsidRDefault="00A42F26">
            <w:pPr>
              <w:pStyle w:val="Prrafodelista"/>
              <w:numPr>
                <w:ilvl w:val="0"/>
                <w:numId w:val="2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3D2EE9B2" w14:textId="718B3F3D" w:rsidR="00294B01" w:rsidRDefault="00294B01">
            <w:pPr>
              <w:pStyle w:val="Prrafodelista"/>
              <w:numPr>
                <w:ilvl w:val="0"/>
                <w:numId w:val="2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</w:tbl>
    <w:p w14:paraId="2AC4D843" w14:textId="2815007E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RF8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6502D3C" w14:textId="77777777" w:rsidR="001C1A78" w:rsidRDefault="001C1A78" w:rsidP="007C3A7E"/>
    <w:p w14:paraId="67CEF8B6" w14:textId="77777777" w:rsidR="001C1A78" w:rsidRDefault="001C1A78" w:rsidP="001C1A78">
      <w:pPr>
        <w:pStyle w:val="PSI-Ttulo2"/>
      </w:pPr>
      <w:bookmarkStart w:id="46" w:name="_Toc177738451"/>
      <w:bookmarkStart w:id="47" w:name="_Toc180246470"/>
      <w:r>
        <w:t xml:space="preserve">Caso de Uso 7: </w:t>
      </w:r>
      <w:r w:rsidRPr="00BF7A3F">
        <w:t>Realizar evaluación de riesgo</w:t>
      </w:r>
      <w:r>
        <w:t>.</w:t>
      </w:r>
      <w:bookmarkEnd w:id="46"/>
      <w:bookmarkEnd w:id="47"/>
    </w:p>
    <w:p w14:paraId="69590F2D" w14:textId="77777777" w:rsidR="001C1A78" w:rsidRDefault="001C1A78" w:rsidP="001C1A78">
      <w:pPr>
        <w:pStyle w:val="PSI-Ttulo3"/>
      </w:pPr>
      <w:bookmarkStart w:id="48" w:name="_Toc180246471"/>
      <w:r>
        <w:t>Descripción</w:t>
      </w:r>
      <w:bookmarkEnd w:id="48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2068"/>
        <w:gridCol w:w="6311"/>
      </w:tblGrid>
      <w:tr w:rsidR="00293C26" w14:paraId="13D8B0B7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484ED89C" w14:textId="0F0C67A9" w:rsidR="00293C26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Actores: Líder del proyecto; Desarrollador</w:t>
            </w:r>
          </w:p>
        </w:tc>
      </w:tr>
      <w:tr w:rsidR="00293C26" w:rsidRPr="006C67BF" w14:paraId="7BB08B5D" w14:textId="77777777" w:rsidTr="00416F7A">
        <w:tc>
          <w:tcPr>
            <w:tcW w:w="2068" w:type="dxa"/>
            <w:shd w:val="clear" w:color="auto" w:fill="D9D9D9" w:themeFill="background1" w:themeFillShade="D9"/>
          </w:tcPr>
          <w:p w14:paraId="7B00205D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311" w:type="dxa"/>
          </w:tcPr>
          <w:p w14:paraId="4EE67F5A" w14:textId="62681B2B" w:rsidR="00293C26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t>Los actores pueden realizar evaluaciones de los riesgos. Luego, el sistema actualizara la prioridad del riesgo en base a la última evaluación realizada.</w:t>
            </w:r>
          </w:p>
        </w:tc>
      </w:tr>
      <w:tr w:rsidR="008A2A59" w:rsidRPr="006C67BF" w14:paraId="1CDE78AB" w14:textId="77777777" w:rsidTr="00416F7A">
        <w:tc>
          <w:tcPr>
            <w:tcW w:w="2068" w:type="dxa"/>
            <w:shd w:val="clear" w:color="auto" w:fill="D9D9D9" w:themeFill="background1" w:themeFillShade="D9"/>
          </w:tcPr>
          <w:p w14:paraId="5A66677E" w14:textId="1DC80839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311" w:type="dxa"/>
          </w:tcPr>
          <w:p w14:paraId="259D414A" w14:textId="1241CB0C" w:rsidR="008A2A59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1, estar vinculado a un proyecto y debe haber al menos un riesgo cargado.</w:t>
            </w:r>
          </w:p>
        </w:tc>
      </w:tr>
      <w:tr w:rsidR="00293C26" w:rsidRPr="006C67BF" w14:paraId="48703389" w14:textId="77777777" w:rsidTr="00416F7A">
        <w:tc>
          <w:tcPr>
            <w:tcW w:w="2068" w:type="dxa"/>
            <w:shd w:val="clear" w:color="auto" w:fill="D9D9D9" w:themeFill="background1" w:themeFillShade="D9"/>
          </w:tcPr>
          <w:p w14:paraId="3EDF6FAA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311" w:type="dxa"/>
          </w:tcPr>
          <w:p w14:paraId="455D178D" w14:textId="23E2BDCA" w:rsidR="00293C26" w:rsidRDefault="00795672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usuario selecciona </w:t>
            </w:r>
            <w:r w:rsidR="00DE1BF6">
              <w:rPr>
                <w:lang w:eastAsia="ar-SA"/>
              </w:rPr>
              <w:t>el botón “Realizar evaluación” del riesgo que desea evaluar.</w:t>
            </w:r>
          </w:p>
          <w:p w14:paraId="392FE958" w14:textId="50D36E2D" w:rsidR="00294B01" w:rsidRDefault="00416F7A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 formulario para rellenar con: impacto y probabilidad del riesgo</w:t>
            </w:r>
            <w:r w:rsidR="00714468">
              <w:rPr>
                <w:lang w:eastAsia="ar-SA"/>
              </w:rPr>
              <w:t xml:space="preserve"> en una escala del 1 al 10</w:t>
            </w:r>
            <w:r>
              <w:rPr>
                <w:lang w:eastAsia="ar-SA"/>
              </w:rPr>
              <w:t xml:space="preserve">, razones por las que se </w:t>
            </w:r>
            <w:r w:rsidR="002F150C">
              <w:rPr>
                <w:lang w:eastAsia="ar-SA"/>
              </w:rPr>
              <w:t>seleccionó</w:t>
            </w:r>
            <w:r>
              <w:rPr>
                <w:lang w:eastAsia="ar-SA"/>
              </w:rPr>
              <w:t xml:space="preserve"> el impacto y probabilidad.</w:t>
            </w:r>
          </w:p>
          <w:p w14:paraId="1BD712F5" w14:textId="77D2C17C" w:rsidR="00416F7A" w:rsidRPr="009C2D1C" w:rsidRDefault="00416F7A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usuario cambia los datos deseados y selecciona la opción “Guardar”. De lo contrario, presiona el botón “Cancelar” y continúa con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1.</w:t>
            </w:r>
          </w:p>
          <w:p w14:paraId="5B673AB2" w14:textId="77777777" w:rsidR="00416F7A" w:rsidRDefault="00416F7A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actualiza el factor de riesgo del riesgo evaluado.</w:t>
            </w:r>
          </w:p>
          <w:p w14:paraId="52AF15D0" w14:textId="1B81B88F" w:rsidR="00786941" w:rsidRDefault="00786941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Continua en el </w:t>
            </w:r>
            <w:r w:rsidRPr="009C2D1C">
              <w:rPr>
                <w:b/>
                <w:bCs/>
                <w:lang w:eastAsia="ar-SA"/>
              </w:rPr>
              <w:t>Caso de uso 12</w:t>
            </w:r>
            <w:r>
              <w:rPr>
                <w:lang w:eastAsia="ar-SA"/>
              </w:rPr>
              <w:t>.</w:t>
            </w:r>
          </w:p>
          <w:p w14:paraId="1D3A45A5" w14:textId="70BF5214" w:rsidR="00786941" w:rsidRDefault="00786941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 w:rsidRPr="0097462F">
              <w:rPr>
                <w:lang w:eastAsia="ar-SA"/>
              </w:rPr>
              <w:t xml:space="preserve">El sistema muestra un mensaje de confirmación de que </w:t>
            </w:r>
            <w:r>
              <w:rPr>
                <w:lang w:eastAsia="ar-SA"/>
              </w:rPr>
              <w:t>la</w:t>
            </w:r>
            <w:r w:rsidRPr="0097462F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evaluación</w:t>
            </w:r>
            <w:r w:rsidRPr="0097462F">
              <w:rPr>
                <w:lang w:eastAsia="ar-SA"/>
              </w:rPr>
              <w:t xml:space="preserve"> ha sido añadid</w:t>
            </w:r>
            <w:r>
              <w:rPr>
                <w:lang w:eastAsia="ar-SA"/>
              </w:rPr>
              <w:t>a</w:t>
            </w:r>
            <w:r w:rsidRPr="0097462F">
              <w:rPr>
                <w:lang w:eastAsia="ar-SA"/>
              </w:rPr>
              <w:t xml:space="preserve"> exitosamente.</w:t>
            </w:r>
          </w:p>
          <w:p w14:paraId="1CCB906C" w14:textId="35DA6717" w:rsidR="009C2D1C" w:rsidRPr="006C67BF" w:rsidRDefault="009C2D1C">
            <w:pPr>
              <w:pStyle w:val="Prrafodelista"/>
              <w:numPr>
                <w:ilvl w:val="0"/>
                <w:numId w:val="10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293C26" w:rsidRPr="006C67BF" w14:paraId="6045DB62" w14:textId="77777777" w:rsidTr="00416F7A">
        <w:tc>
          <w:tcPr>
            <w:tcW w:w="2068" w:type="dxa"/>
            <w:shd w:val="clear" w:color="auto" w:fill="D9D9D9" w:themeFill="background1" w:themeFillShade="D9"/>
          </w:tcPr>
          <w:p w14:paraId="1375E05F" w14:textId="77777777" w:rsidR="00293C26" w:rsidRPr="006C67BF" w:rsidRDefault="00293C26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311" w:type="dxa"/>
          </w:tcPr>
          <w:p w14:paraId="4F0E2B6B" w14:textId="77777777" w:rsidR="00416F7A" w:rsidRDefault="00416F7A">
            <w:pPr>
              <w:pStyle w:val="Prrafodelista"/>
              <w:numPr>
                <w:ilvl w:val="0"/>
                <w:numId w:val="2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2C2D4892" w14:textId="62576D6F" w:rsidR="00293C26" w:rsidRPr="006C67BF" w:rsidRDefault="00416F7A">
            <w:pPr>
              <w:pStyle w:val="Prrafodelista"/>
              <w:numPr>
                <w:ilvl w:val="0"/>
                <w:numId w:val="2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416F7A" w:rsidRPr="006C67BF" w14:paraId="126E1DCC" w14:textId="77777777" w:rsidTr="00416F7A">
        <w:tc>
          <w:tcPr>
            <w:tcW w:w="2068" w:type="dxa"/>
            <w:shd w:val="clear" w:color="auto" w:fill="D9D9D9" w:themeFill="background1" w:themeFillShade="D9"/>
          </w:tcPr>
          <w:p w14:paraId="72FE3057" w14:textId="77777777" w:rsidR="00416F7A" w:rsidRPr="006C67BF" w:rsidRDefault="00416F7A" w:rsidP="00416F7A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311" w:type="dxa"/>
          </w:tcPr>
          <w:p w14:paraId="296A5FB5" w14:textId="77777777" w:rsidR="00416F7A" w:rsidRDefault="00416F7A" w:rsidP="00416F7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1. El usuario no rellenó correctamente los datos obligatorios del campo.</w:t>
            </w:r>
          </w:p>
          <w:p w14:paraId="70E66224" w14:textId="77777777" w:rsidR="00416F7A" w:rsidRDefault="00416F7A" w:rsidP="00416F7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2. El sistema muestra un mensaje indicando los errores cometidos por el usuario.</w:t>
            </w:r>
          </w:p>
          <w:p w14:paraId="1C916F78" w14:textId="7542FD06" w:rsidR="00416F7A" w:rsidRPr="006C67BF" w:rsidRDefault="00416F7A" w:rsidP="00416F7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3. V</w:t>
            </w:r>
            <w:r w:rsidRPr="008A7D1D">
              <w:rPr>
                <w:lang w:eastAsia="ar-SA"/>
              </w:rPr>
              <w:t xml:space="preserve">uelve al </w:t>
            </w:r>
            <w:r w:rsidRPr="000D771C">
              <w:rPr>
                <w:b/>
                <w:bCs/>
                <w:lang w:eastAsia="ar-SA"/>
              </w:rPr>
              <w:t>F</w:t>
            </w:r>
            <w:r w:rsidRPr="008A7D1D">
              <w:rPr>
                <w:b/>
                <w:bCs/>
                <w:lang w:eastAsia="ar-SA"/>
              </w:rPr>
              <w:t xml:space="preserve">lujo </w:t>
            </w:r>
            <w:r>
              <w:rPr>
                <w:b/>
                <w:bCs/>
                <w:lang w:eastAsia="ar-SA"/>
              </w:rPr>
              <w:t>P</w:t>
            </w:r>
            <w:r w:rsidRPr="008A7D1D">
              <w:rPr>
                <w:b/>
                <w:bCs/>
                <w:lang w:eastAsia="ar-SA"/>
              </w:rPr>
              <w:t xml:space="preserve">rincipal en el </w:t>
            </w:r>
            <w:r>
              <w:rPr>
                <w:b/>
                <w:bCs/>
                <w:lang w:eastAsia="ar-SA"/>
              </w:rPr>
              <w:t>P</w:t>
            </w:r>
            <w:r w:rsidRPr="008A7D1D">
              <w:rPr>
                <w:b/>
                <w:bCs/>
                <w:lang w:eastAsia="ar-SA"/>
              </w:rPr>
              <w:t xml:space="preserve">aso </w:t>
            </w:r>
            <w:r>
              <w:rPr>
                <w:b/>
                <w:bCs/>
                <w:lang w:eastAsia="ar-SA"/>
              </w:rPr>
              <w:t>4</w:t>
            </w:r>
            <w:r w:rsidRPr="00A17B50">
              <w:rPr>
                <w:lang w:eastAsia="ar-SA"/>
              </w:rPr>
              <w:t>.</w:t>
            </w:r>
          </w:p>
        </w:tc>
      </w:tr>
    </w:tbl>
    <w:p w14:paraId="6A1A04F7" w14:textId="047EAFC4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RF9, RF10, RF12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3092FB8" w14:textId="77777777" w:rsidR="001C1A78" w:rsidRDefault="001C1A78" w:rsidP="007C3A7E"/>
    <w:p w14:paraId="2B9E2DDE" w14:textId="77777777" w:rsidR="001C1A78" w:rsidRDefault="001C1A78" w:rsidP="001C1A78">
      <w:pPr>
        <w:pStyle w:val="PSI-Ttulo2"/>
      </w:pPr>
      <w:bookmarkStart w:id="49" w:name="_Toc177738454"/>
      <w:bookmarkStart w:id="50" w:name="_Toc180246472"/>
      <w:r>
        <w:t>Caso de Uso 8: Añadir</w:t>
      </w:r>
      <w:r w:rsidRPr="00BF7A3F">
        <w:t xml:space="preserve"> </w:t>
      </w:r>
      <w:r>
        <w:t>plan de acción.</w:t>
      </w:r>
      <w:bookmarkEnd w:id="49"/>
      <w:bookmarkEnd w:id="50"/>
    </w:p>
    <w:p w14:paraId="2783CFB3" w14:textId="77777777" w:rsidR="001C1A78" w:rsidRDefault="001C1A78" w:rsidP="001C1A78">
      <w:pPr>
        <w:pStyle w:val="PSI-Ttulo3"/>
      </w:pPr>
      <w:bookmarkStart w:id="51" w:name="_Toc180246473"/>
      <w:r>
        <w:t>Descripción</w:t>
      </w:r>
      <w:bookmarkEnd w:id="51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293C26" w14:paraId="20FE47C3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61414B9A" w14:textId="3C6CFCC7" w:rsidR="00293C26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Actores: Líder del proyecto; Desarrollador</w:t>
            </w:r>
          </w:p>
        </w:tc>
      </w:tr>
      <w:tr w:rsidR="00293C26" w:rsidRPr="006C67BF" w14:paraId="071CEC87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613BE22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4E720454" w14:textId="3E8A6CC6" w:rsidR="00293C26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t xml:space="preserve">Los actores </w:t>
            </w:r>
            <w:r w:rsidRPr="00F262BB">
              <w:t xml:space="preserve">pueden crear </w:t>
            </w:r>
            <w:r>
              <w:t>planes de minimización, de mitigación y/o contingencia,</w:t>
            </w:r>
            <w:r w:rsidRPr="00F262BB">
              <w:t xml:space="preserve"> </w:t>
            </w:r>
            <w:r>
              <w:t>asociados a los riesgos</w:t>
            </w:r>
            <w:r w:rsidRPr="00F262BB">
              <w:t xml:space="preserve">, estas deben tener </w:t>
            </w:r>
            <w:r>
              <w:t>título</w:t>
            </w:r>
            <w:r w:rsidRPr="00F262BB">
              <w:t xml:space="preserve">, </w:t>
            </w:r>
            <w:r>
              <w:t>tipo de estrategia a seguir</w:t>
            </w:r>
            <w:r w:rsidRPr="00F262BB">
              <w:t>,</w:t>
            </w:r>
            <w:r w:rsidR="00E77F4F">
              <w:t xml:space="preserve"> </w:t>
            </w:r>
            <w:r>
              <w:t xml:space="preserve">una serie de actividades que se deben realizar </w:t>
            </w:r>
            <w:r w:rsidR="00E77F4F">
              <w:t xml:space="preserve">con una fecha de inicio y una fecha de fin junto con el responsable de </w:t>
            </w:r>
            <w:r w:rsidR="00D368E3">
              <w:t>esta</w:t>
            </w:r>
            <w:r>
              <w:t>.</w:t>
            </w:r>
          </w:p>
        </w:tc>
      </w:tr>
      <w:tr w:rsidR="008A2A59" w:rsidRPr="006C67BF" w14:paraId="440B43E9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621F0B0B" w14:textId="7F391530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5BF79490" w14:textId="7E0D5B00" w:rsidR="008A2A59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1, estar vinculado a un proyecto y debe haber al menos un riesgo cargado</w:t>
            </w:r>
            <w:r w:rsidR="00AE2D91">
              <w:rPr>
                <w:lang w:eastAsia="ar-SA"/>
              </w:rPr>
              <w:t xml:space="preserve"> con una evaluación en la iteración actual y factor de riesgo mayor o igual a 36</w:t>
            </w:r>
            <w:r>
              <w:rPr>
                <w:lang w:eastAsia="ar-SA"/>
              </w:rPr>
              <w:t>.</w:t>
            </w:r>
          </w:p>
        </w:tc>
      </w:tr>
      <w:tr w:rsidR="00293C26" w:rsidRPr="006C67BF" w14:paraId="6EA3EFA0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BAA9AA1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33B23196" w14:textId="77777777" w:rsidR="00795672" w:rsidRDefault="0097462F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selecciona el riesgo al que desea añadir un plan de acción.</w:t>
            </w:r>
          </w:p>
          <w:p w14:paraId="4D00AAC9" w14:textId="407711F9" w:rsidR="0097462F" w:rsidRDefault="0097462F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 pequeño formulario para rellenar con: Titulo del plan, Tipo de estrategia (minimización, mitigación o contingencia), una serie de Actividades a realizar</w:t>
            </w:r>
            <w:r w:rsidR="006B0988">
              <w:rPr>
                <w:lang w:eastAsia="ar-SA"/>
              </w:rPr>
              <w:t xml:space="preserve"> con su fecha de inicio, fin y responsable</w:t>
            </w:r>
            <w:r>
              <w:rPr>
                <w:lang w:eastAsia="ar-SA"/>
              </w:rPr>
              <w:t>.</w:t>
            </w:r>
          </w:p>
          <w:p w14:paraId="11E46D1C" w14:textId="5E3D629A" w:rsidR="00980740" w:rsidRDefault="00980740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usuario </w:t>
            </w:r>
            <w:r w:rsidR="006B0988">
              <w:rPr>
                <w:lang w:eastAsia="ar-SA"/>
              </w:rPr>
              <w:t>rellena</w:t>
            </w:r>
            <w:r>
              <w:rPr>
                <w:lang w:eastAsia="ar-SA"/>
              </w:rPr>
              <w:t xml:space="preserve"> los datos y selecciona la opción “Guardar”. De lo contrario, presiona el botón “Cancelar” y continúa con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1.</w:t>
            </w:r>
          </w:p>
          <w:p w14:paraId="52DE6B34" w14:textId="77777777" w:rsidR="0097462F" w:rsidRDefault="0097462F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guarda los cambios y son agregados a la lista de riegos.</w:t>
            </w:r>
          </w:p>
          <w:p w14:paraId="47965D88" w14:textId="77FD68E5" w:rsidR="00786941" w:rsidRDefault="00786941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Continua en el </w:t>
            </w:r>
            <w:r w:rsidRPr="009C2D1C">
              <w:rPr>
                <w:b/>
                <w:bCs/>
                <w:lang w:eastAsia="ar-SA"/>
              </w:rPr>
              <w:t>Caso de uso 12</w:t>
            </w:r>
            <w:r>
              <w:rPr>
                <w:b/>
                <w:bCs/>
                <w:lang w:eastAsia="ar-SA"/>
              </w:rPr>
              <w:t>.</w:t>
            </w:r>
          </w:p>
          <w:p w14:paraId="16D04988" w14:textId="17ECE3B9" w:rsidR="0097462F" w:rsidRDefault="0097462F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 w:rsidRPr="0097462F">
              <w:rPr>
                <w:lang w:eastAsia="ar-SA"/>
              </w:rPr>
              <w:t>El sistema muestra un mensaje de confirmación de que el plan ha sido añadido exitosamente.</w:t>
            </w:r>
          </w:p>
          <w:p w14:paraId="5AFB1D67" w14:textId="206FE2C4" w:rsidR="0097462F" w:rsidRPr="006C67BF" w:rsidRDefault="0097462F">
            <w:pPr>
              <w:pStyle w:val="Prrafodelista"/>
              <w:numPr>
                <w:ilvl w:val="0"/>
                <w:numId w:val="1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980740" w:rsidRPr="006C67BF" w14:paraId="2B2A3571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00D67868" w14:textId="7443B78E" w:rsidR="00980740" w:rsidRDefault="00980740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1CF4CAAC" w14:textId="77777777" w:rsidR="00980740" w:rsidRDefault="00980740">
            <w:pPr>
              <w:pStyle w:val="Prrafodelista"/>
              <w:numPr>
                <w:ilvl w:val="0"/>
                <w:numId w:val="2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3ED5CD1A" w14:textId="760FFBC4" w:rsidR="00980740" w:rsidRDefault="00980740">
            <w:pPr>
              <w:pStyle w:val="Prrafodelista"/>
              <w:numPr>
                <w:ilvl w:val="0"/>
                <w:numId w:val="27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293C26" w:rsidRPr="006C67BF" w14:paraId="6DFCFBEB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9C22101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7A920CDA" w14:textId="77777777" w:rsidR="00DF4D6F" w:rsidRDefault="00DF4D6F" w:rsidP="00DF4D6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1. El usuario no rellenó correctamente los datos obligatorios del campo.</w:t>
            </w:r>
          </w:p>
          <w:p w14:paraId="5003F8F0" w14:textId="77777777" w:rsidR="00DF4D6F" w:rsidRDefault="00DF4D6F" w:rsidP="00DF4D6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2. El sistema muestra un mensaje indicando los errores cometidos por el usuario.</w:t>
            </w:r>
          </w:p>
          <w:p w14:paraId="277927EA" w14:textId="1003228C" w:rsidR="00293C26" w:rsidRPr="006C67BF" w:rsidRDefault="00DF4D6F" w:rsidP="00DF4D6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4.  3. </w:t>
            </w:r>
            <w:r w:rsidR="007C2330">
              <w:rPr>
                <w:lang w:eastAsia="ar-SA"/>
              </w:rPr>
              <w:t>V</w:t>
            </w:r>
            <w:r w:rsidR="007C2330" w:rsidRPr="008A7D1D">
              <w:rPr>
                <w:lang w:eastAsia="ar-SA"/>
              </w:rPr>
              <w:t xml:space="preserve">uelve al </w:t>
            </w:r>
            <w:r w:rsidR="00980740" w:rsidRPr="00F4521B">
              <w:rPr>
                <w:b/>
                <w:bCs/>
                <w:lang w:eastAsia="ar-SA"/>
              </w:rPr>
              <w:t>F</w:t>
            </w:r>
            <w:r w:rsidR="007C2330" w:rsidRPr="008A7D1D">
              <w:rPr>
                <w:b/>
                <w:bCs/>
                <w:lang w:eastAsia="ar-SA"/>
              </w:rPr>
              <w:t xml:space="preserve">lujo </w:t>
            </w:r>
            <w:r w:rsidR="00980740">
              <w:rPr>
                <w:b/>
                <w:bCs/>
                <w:lang w:eastAsia="ar-SA"/>
              </w:rPr>
              <w:t>P</w:t>
            </w:r>
            <w:r w:rsidR="007C2330" w:rsidRPr="008A7D1D">
              <w:rPr>
                <w:b/>
                <w:bCs/>
                <w:lang w:eastAsia="ar-SA"/>
              </w:rPr>
              <w:t xml:space="preserve">rincipal en el </w:t>
            </w:r>
            <w:r w:rsidR="00980740">
              <w:rPr>
                <w:b/>
                <w:bCs/>
                <w:lang w:eastAsia="ar-SA"/>
              </w:rPr>
              <w:t>P</w:t>
            </w:r>
            <w:r w:rsidR="007C2330" w:rsidRPr="008A7D1D">
              <w:rPr>
                <w:b/>
                <w:bCs/>
                <w:lang w:eastAsia="ar-SA"/>
              </w:rPr>
              <w:t>aso 3</w:t>
            </w:r>
            <w:r w:rsidR="007C2330" w:rsidRPr="00A17B50">
              <w:rPr>
                <w:lang w:eastAsia="ar-SA"/>
              </w:rPr>
              <w:t>.</w:t>
            </w:r>
          </w:p>
        </w:tc>
      </w:tr>
    </w:tbl>
    <w:p w14:paraId="329412C5" w14:textId="370C37CF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RF11, RF12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001E2E2D" w14:textId="77777777" w:rsidR="001C1A78" w:rsidRPr="00980740" w:rsidRDefault="001C1A78" w:rsidP="007C3A7E"/>
    <w:p w14:paraId="3B01A92F" w14:textId="77777777" w:rsidR="001C1A78" w:rsidRDefault="001C1A78" w:rsidP="001C1A78">
      <w:pPr>
        <w:pStyle w:val="PSI-Ttulo2"/>
      </w:pPr>
      <w:bookmarkStart w:id="52" w:name="_Toc177738457"/>
      <w:bookmarkStart w:id="53" w:name="_Toc180246474"/>
      <w:r>
        <w:t>Caso de Uso 9: Modificar</w:t>
      </w:r>
      <w:r w:rsidRPr="00BF7A3F">
        <w:t xml:space="preserve"> </w:t>
      </w:r>
      <w:r>
        <w:t>plan de acción.</w:t>
      </w:r>
      <w:bookmarkEnd w:id="52"/>
      <w:bookmarkEnd w:id="53"/>
    </w:p>
    <w:p w14:paraId="79FF5E76" w14:textId="77777777" w:rsidR="001C1A78" w:rsidRDefault="001C1A78" w:rsidP="001C1A78">
      <w:pPr>
        <w:pStyle w:val="PSI-Ttulo3"/>
      </w:pPr>
      <w:bookmarkStart w:id="54" w:name="_Toc180246475"/>
      <w:r>
        <w:t>Descripción</w:t>
      </w:r>
      <w:bookmarkEnd w:id="54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293C26" w14:paraId="4301C296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44BDDE30" w14:textId="1C61B9E1" w:rsidR="00293C26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Actor: Líder del proyecto</w:t>
            </w:r>
          </w:p>
        </w:tc>
      </w:tr>
      <w:tr w:rsidR="00293C26" w:rsidRPr="006C67BF" w14:paraId="631688D3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3592C497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5A8CB55D" w14:textId="3DED121E" w:rsidR="00293C26" w:rsidRPr="006C67BF" w:rsidRDefault="008A2A59" w:rsidP="008A2A59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E</w:t>
            </w:r>
            <w:r>
              <w:t xml:space="preserve">l actor </w:t>
            </w:r>
            <w:r w:rsidRPr="00F262BB">
              <w:t xml:space="preserve">puede </w:t>
            </w:r>
            <w:r>
              <w:t>modificar y/o eliminar los</w:t>
            </w:r>
            <w:r w:rsidRPr="00F262BB">
              <w:t xml:space="preserve"> </w:t>
            </w:r>
            <w:r>
              <w:t>planes asociados a los riesgos.</w:t>
            </w:r>
          </w:p>
        </w:tc>
      </w:tr>
      <w:tr w:rsidR="008A2A59" w:rsidRPr="006C67BF" w14:paraId="04BC2312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1F313BB" w14:textId="409A191E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7548CBB7" w14:textId="6A8A7A69" w:rsidR="008A2A59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1, estar vinculado a un proyecto y debe haber al menos un riesgo cargado</w:t>
            </w:r>
            <w:r w:rsidR="00AE2D91">
              <w:rPr>
                <w:lang w:eastAsia="ar-SA"/>
              </w:rPr>
              <w:t xml:space="preserve"> con un plan de acción realizado</w:t>
            </w:r>
            <w:r>
              <w:rPr>
                <w:lang w:eastAsia="ar-SA"/>
              </w:rPr>
              <w:t>.</w:t>
            </w:r>
          </w:p>
        </w:tc>
      </w:tr>
      <w:tr w:rsidR="00293C26" w:rsidRPr="006C67BF" w14:paraId="54A36BEF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28BF0E6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1ED87450" w14:textId="26DF1AB5" w:rsidR="00293C26" w:rsidRDefault="00795672">
            <w:pPr>
              <w:pStyle w:val="Prrafodelista"/>
              <w:numPr>
                <w:ilvl w:val="0"/>
                <w:numId w:val="1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usuario selecciona </w:t>
            </w:r>
            <w:r w:rsidR="00DE1BF6">
              <w:rPr>
                <w:lang w:eastAsia="ar-SA"/>
              </w:rPr>
              <w:t>el botón</w:t>
            </w:r>
            <w:r>
              <w:rPr>
                <w:lang w:eastAsia="ar-SA"/>
              </w:rPr>
              <w:t xml:space="preserve"> “Modificar plan</w:t>
            </w:r>
            <w:r w:rsidR="00DE1BF6">
              <w:rPr>
                <w:lang w:eastAsia="ar-SA"/>
              </w:rPr>
              <w:t>” asociado al plan que desea modificar</w:t>
            </w:r>
            <w:r>
              <w:rPr>
                <w:lang w:eastAsia="ar-SA"/>
              </w:rPr>
              <w:t>.</w:t>
            </w:r>
          </w:p>
          <w:p w14:paraId="67F5117F" w14:textId="77777777" w:rsidR="00795672" w:rsidRDefault="00795672">
            <w:pPr>
              <w:pStyle w:val="Prrafodelista"/>
              <w:numPr>
                <w:ilvl w:val="0"/>
                <w:numId w:val="1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despliega un formulario para editar los datos.</w:t>
            </w:r>
          </w:p>
          <w:p w14:paraId="2C4DE207" w14:textId="4187A28E" w:rsidR="00795672" w:rsidRDefault="00795672">
            <w:pPr>
              <w:pStyle w:val="Prrafodelista"/>
              <w:numPr>
                <w:ilvl w:val="0"/>
                <w:numId w:val="1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cambia los datos deseados</w:t>
            </w:r>
            <w:r w:rsidR="00AE2D91">
              <w:rPr>
                <w:lang w:eastAsia="ar-SA"/>
              </w:rPr>
              <w:t xml:space="preserve"> (</w:t>
            </w:r>
            <w:r w:rsidR="002D3AFE">
              <w:rPr>
                <w:lang w:eastAsia="ar-SA"/>
              </w:rPr>
              <w:t xml:space="preserve">agrega tareas o modifica descripción, fecha de inicio, fecha de finalización y responsable </w:t>
            </w:r>
            <w:r w:rsidR="002D3AFE">
              <w:rPr>
                <w:lang w:eastAsia="ar-SA"/>
              </w:rPr>
              <w:lastRenderedPageBreak/>
              <w:t>de las existentes</w:t>
            </w:r>
            <w:r w:rsidR="00AE2D91">
              <w:rPr>
                <w:lang w:eastAsia="ar-SA"/>
              </w:rPr>
              <w:t>)</w:t>
            </w:r>
            <w:r>
              <w:rPr>
                <w:lang w:eastAsia="ar-SA"/>
              </w:rPr>
              <w:t xml:space="preserve"> y selecciona la opción “Guardar”.</w:t>
            </w:r>
            <w:r w:rsidR="00DF4D6F">
              <w:rPr>
                <w:lang w:eastAsia="ar-SA"/>
              </w:rPr>
              <w:t xml:space="preserve"> De lo contrario, presiona el botón “Cancelar” y continúa con el </w:t>
            </w:r>
            <w:proofErr w:type="spellStart"/>
            <w:r w:rsidR="00DF4D6F">
              <w:rPr>
                <w:b/>
                <w:bCs/>
                <w:lang w:eastAsia="ar-SA"/>
              </w:rPr>
              <w:t>Subflujo</w:t>
            </w:r>
            <w:proofErr w:type="spellEnd"/>
            <w:r w:rsidR="00DF4D6F">
              <w:rPr>
                <w:b/>
                <w:bCs/>
                <w:lang w:eastAsia="ar-SA"/>
              </w:rPr>
              <w:t xml:space="preserve"> 1.</w:t>
            </w:r>
          </w:p>
          <w:p w14:paraId="0FF90DCF" w14:textId="55B2CC62" w:rsidR="009C2D1C" w:rsidRDefault="00795672">
            <w:pPr>
              <w:pStyle w:val="Prrafodelista"/>
              <w:numPr>
                <w:ilvl w:val="0"/>
                <w:numId w:val="1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guarda los cambios y se actualiza la vista previa del plan de acción</w:t>
            </w:r>
            <w:r w:rsidR="009C2D1C">
              <w:rPr>
                <w:lang w:eastAsia="ar-SA"/>
              </w:rPr>
              <w:t>.</w:t>
            </w:r>
          </w:p>
          <w:p w14:paraId="3D79E120" w14:textId="0C651CF5" w:rsidR="0097462F" w:rsidRDefault="0097462F">
            <w:pPr>
              <w:pStyle w:val="Prrafodelista"/>
              <w:numPr>
                <w:ilvl w:val="0"/>
                <w:numId w:val="12"/>
              </w:numPr>
              <w:jc w:val="both"/>
              <w:rPr>
                <w:lang w:eastAsia="ar-SA"/>
              </w:rPr>
            </w:pPr>
            <w:r w:rsidRPr="0097462F">
              <w:rPr>
                <w:lang w:eastAsia="ar-SA"/>
              </w:rPr>
              <w:t xml:space="preserve">El sistema muestra un mensaje de confirmación de que el plan ha sido </w:t>
            </w:r>
            <w:r w:rsidR="00DE1BF6">
              <w:rPr>
                <w:lang w:eastAsia="ar-SA"/>
              </w:rPr>
              <w:t>modificado</w:t>
            </w:r>
            <w:r w:rsidRPr="0097462F">
              <w:rPr>
                <w:lang w:eastAsia="ar-SA"/>
              </w:rPr>
              <w:t xml:space="preserve"> exitosamente.</w:t>
            </w:r>
          </w:p>
          <w:p w14:paraId="7DA5971F" w14:textId="07BE579A" w:rsidR="0097462F" w:rsidRPr="006C67BF" w:rsidRDefault="0097462F">
            <w:pPr>
              <w:pStyle w:val="Prrafodelista"/>
              <w:numPr>
                <w:ilvl w:val="0"/>
                <w:numId w:val="12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DF4D6F" w:rsidRPr="006C67BF" w14:paraId="6116F380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0704BCBF" w14:textId="593C883E" w:rsidR="00DF4D6F" w:rsidRDefault="00DF4D6F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lastRenderedPageBreak/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6D841D89" w14:textId="77777777" w:rsidR="00DF4D6F" w:rsidRDefault="00DF4D6F">
            <w:pPr>
              <w:pStyle w:val="Prrafodelista"/>
              <w:numPr>
                <w:ilvl w:val="0"/>
                <w:numId w:val="2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5BC9A049" w14:textId="006DEFA2" w:rsidR="00DF4D6F" w:rsidRDefault="00DF4D6F">
            <w:pPr>
              <w:pStyle w:val="Prrafodelista"/>
              <w:numPr>
                <w:ilvl w:val="0"/>
                <w:numId w:val="21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293C26" w:rsidRPr="006C67BF" w14:paraId="662EDC73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6005DDF2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565AB216" w14:textId="77777777" w:rsidR="00795672" w:rsidRDefault="00795672" w:rsidP="00795672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1. El usuario no rellenó correctamente los datos obligatorios del campo.</w:t>
            </w:r>
          </w:p>
          <w:p w14:paraId="7DA69658" w14:textId="77777777" w:rsidR="00293C26" w:rsidRDefault="00795672" w:rsidP="00795672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2. El sistema muestra un mensaje indicando los errores cometidos por el usuario.</w:t>
            </w:r>
          </w:p>
          <w:p w14:paraId="5C20822D" w14:textId="38DC62C9" w:rsidR="0097462F" w:rsidRPr="006C67BF" w:rsidRDefault="0097462F" w:rsidP="00795672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4.  3. </w:t>
            </w:r>
            <w:r w:rsidR="00823AA7">
              <w:rPr>
                <w:lang w:eastAsia="ar-SA"/>
              </w:rPr>
              <w:t>V</w:t>
            </w:r>
            <w:r w:rsidR="00823AA7" w:rsidRPr="008A7D1D">
              <w:rPr>
                <w:lang w:eastAsia="ar-SA"/>
              </w:rPr>
              <w:t xml:space="preserve">uelve al </w:t>
            </w:r>
            <w:r w:rsidR="00980740" w:rsidRPr="00FE71DD">
              <w:rPr>
                <w:b/>
                <w:bCs/>
                <w:lang w:eastAsia="ar-SA"/>
              </w:rPr>
              <w:t>F</w:t>
            </w:r>
            <w:r w:rsidR="00980740" w:rsidRPr="000D3C0D">
              <w:rPr>
                <w:b/>
                <w:bCs/>
                <w:lang w:eastAsia="ar-SA"/>
              </w:rPr>
              <w:t>l</w:t>
            </w:r>
            <w:r w:rsidR="00823AA7" w:rsidRPr="008A7D1D">
              <w:rPr>
                <w:b/>
                <w:bCs/>
                <w:lang w:eastAsia="ar-SA"/>
              </w:rPr>
              <w:t xml:space="preserve">ujo </w:t>
            </w:r>
            <w:r w:rsidR="00980740">
              <w:rPr>
                <w:b/>
                <w:bCs/>
                <w:lang w:eastAsia="ar-SA"/>
              </w:rPr>
              <w:t>P</w:t>
            </w:r>
            <w:r w:rsidR="00823AA7" w:rsidRPr="008A7D1D">
              <w:rPr>
                <w:b/>
                <w:bCs/>
                <w:lang w:eastAsia="ar-SA"/>
              </w:rPr>
              <w:t xml:space="preserve">rincipal en el </w:t>
            </w:r>
            <w:r w:rsidR="00980740">
              <w:rPr>
                <w:b/>
                <w:bCs/>
                <w:lang w:eastAsia="ar-SA"/>
              </w:rPr>
              <w:t>P</w:t>
            </w:r>
            <w:r w:rsidR="00823AA7" w:rsidRPr="008A7D1D">
              <w:rPr>
                <w:b/>
                <w:bCs/>
                <w:lang w:eastAsia="ar-SA"/>
              </w:rPr>
              <w:t>aso 3</w:t>
            </w:r>
            <w:r w:rsidR="00823AA7" w:rsidRPr="00A17B50">
              <w:rPr>
                <w:lang w:eastAsia="ar-SA"/>
              </w:rPr>
              <w:t>.</w:t>
            </w:r>
          </w:p>
        </w:tc>
      </w:tr>
    </w:tbl>
    <w:p w14:paraId="2EF99775" w14:textId="03038ADA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RF18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AF17191" w14:textId="77777777" w:rsidR="001C1A78" w:rsidRDefault="001C1A78" w:rsidP="007C3A7E"/>
    <w:p w14:paraId="638EFC18" w14:textId="489A4EB8" w:rsidR="001C1A78" w:rsidRDefault="001C1A78" w:rsidP="001C1A78">
      <w:pPr>
        <w:pStyle w:val="PSI-Ttulo2"/>
      </w:pPr>
      <w:bookmarkStart w:id="55" w:name="_Toc177738463"/>
      <w:bookmarkStart w:id="56" w:name="_Toc180246476"/>
      <w:r>
        <w:t>Caso de Uso 1</w:t>
      </w:r>
      <w:r w:rsidR="00106A83">
        <w:t>0</w:t>
      </w:r>
      <w:r>
        <w:t xml:space="preserve">: </w:t>
      </w:r>
      <w:r w:rsidRPr="009A246E">
        <w:t>Realiza</w:t>
      </w:r>
      <w:r w:rsidR="008D087E">
        <w:t>r y solicitar</w:t>
      </w:r>
      <w:r w:rsidRPr="009A246E">
        <w:t xml:space="preserve"> informes</w:t>
      </w:r>
      <w:r>
        <w:t>.</w:t>
      </w:r>
      <w:bookmarkEnd w:id="55"/>
      <w:bookmarkEnd w:id="56"/>
    </w:p>
    <w:p w14:paraId="506806C5" w14:textId="77777777" w:rsidR="001C1A78" w:rsidRDefault="001C1A78" w:rsidP="001C1A78">
      <w:pPr>
        <w:pStyle w:val="PSI-Ttulo3"/>
      </w:pPr>
      <w:bookmarkStart w:id="57" w:name="_Toc180246477"/>
      <w:r>
        <w:t>Descripción</w:t>
      </w:r>
      <w:bookmarkEnd w:id="57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293C26" w14:paraId="7489617D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202CDF90" w14:textId="0679D25D" w:rsidR="00293C26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Actores: Líder del proyecto; Desarrollador</w:t>
            </w:r>
          </w:p>
        </w:tc>
      </w:tr>
      <w:tr w:rsidR="00293C26" w:rsidRPr="006C67BF" w14:paraId="631D4EDA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56DF1DE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75E4BC6B" w14:textId="4290BA7A" w:rsidR="00293C26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 w:rsidRPr="005029D5">
              <w:rPr>
                <w:lang w:eastAsia="ar-SA"/>
              </w:rPr>
              <w:t xml:space="preserve">Los </w:t>
            </w:r>
            <w:r>
              <w:rPr>
                <w:lang w:eastAsia="ar-SA"/>
              </w:rPr>
              <w:t>actores</w:t>
            </w:r>
            <w:r w:rsidRPr="005029D5">
              <w:rPr>
                <w:lang w:eastAsia="ar-SA"/>
              </w:rPr>
              <w:t xml:space="preserve"> pueden </w:t>
            </w:r>
            <w:r>
              <w:rPr>
                <w:lang w:eastAsia="ar-SA"/>
              </w:rPr>
              <w:t>realizar</w:t>
            </w:r>
            <w:r w:rsidRPr="005029D5">
              <w:rPr>
                <w:lang w:eastAsia="ar-SA"/>
              </w:rPr>
              <w:t xml:space="preserve"> informes de incidencia de un riesgo</w:t>
            </w:r>
            <w:r w:rsidR="00D1315B">
              <w:rPr>
                <w:lang w:eastAsia="ar-SA"/>
              </w:rPr>
              <w:t xml:space="preserve"> y solicitar informes de tarea a desarrollar y/o de </w:t>
            </w:r>
            <w:r w:rsidR="00AE2D91">
              <w:rPr>
                <w:lang w:eastAsia="ar-SA"/>
              </w:rPr>
              <w:t>seguimiento</w:t>
            </w:r>
            <w:r w:rsidR="00D1315B">
              <w:rPr>
                <w:lang w:eastAsia="ar-SA"/>
              </w:rPr>
              <w:t xml:space="preserve"> de los riesgos</w:t>
            </w:r>
            <w:r>
              <w:rPr>
                <w:lang w:eastAsia="ar-SA"/>
              </w:rPr>
              <w:t>.</w:t>
            </w:r>
            <w:r w:rsidR="00D1315B">
              <w:rPr>
                <w:lang w:eastAsia="ar-SA"/>
              </w:rPr>
              <w:t xml:space="preserve"> </w:t>
            </w:r>
          </w:p>
        </w:tc>
      </w:tr>
      <w:tr w:rsidR="008A2A59" w:rsidRPr="006C67BF" w14:paraId="2787C26F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336F6EF" w14:textId="1E3AE130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7EABFFF8" w14:textId="0A9D5D13" w:rsidR="008A2A59" w:rsidRPr="006C67BF" w:rsidRDefault="008A2A59" w:rsidP="008A2A59">
            <w:pPr>
              <w:ind w:left="0" w:firstLine="0"/>
              <w:rPr>
                <w:lang w:eastAsia="ar-SA"/>
              </w:rPr>
            </w:pPr>
            <w:r>
              <w:rPr>
                <w:lang w:eastAsia="ar-SA"/>
              </w:rPr>
              <w:t>Realizar el Caso de uso 1, estar vinculado a un proyecto y debe haber al menos un riesgo cargado</w:t>
            </w:r>
          </w:p>
        </w:tc>
      </w:tr>
      <w:tr w:rsidR="00293C26" w:rsidRPr="006C67BF" w14:paraId="2121BC4B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666F64E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77F313C4" w14:textId="77777777" w:rsidR="00C24088" w:rsidRPr="00C24088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El usuario selecciona la opción “Realizar informe” dentro del proyecto.</w:t>
            </w:r>
          </w:p>
          <w:p w14:paraId="434A3D57" w14:textId="11A90B8D" w:rsidR="00C24088" w:rsidRPr="00C24088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El sistema presenta un</w:t>
            </w:r>
            <w:r w:rsidR="00D1315B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a pantalla para seleccionar la solicitud </w:t>
            </w:r>
            <w:r w:rsidR="002665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de un tipo de informe </w:t>
            </w:r>
            <w:r w:rsidR="00D1315B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o el registro de una incidencia.</w:t>
            </w:r>
          </w:p>
          <w:p w14:paraId="12200541" w14:textId="0E0C8F3F" w:rsidR="00C24088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El usuario selecciona </w:t>
            </w:r>
            <w:r w:rsidR="002665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registrar 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informe de incidencia de un riesgo. En caso de seleccionar </w:t>
            </w:r>
            <w:r w:rsidR="00C7104B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solicitar informe de tarea a desarrollar 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ir al </w:t>
            </w:r>
            <w:proofErr w:type="spellStart"/>
            <w:r w:rsidR="0070319B" w:rsidRPr="0070319B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>S</w:t>
            </w:r>
            <w:r w:rsidRPr="0070319B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>ubflujo</w:t>
            </w:r>
            <w:proofErr w:type="spellEnd"/>
            <w:r w:rsidRPr="0070319B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 xml:space="preserve"> 1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. En caso de seleccionar informe de </w:t>
            </w:r>
            <w:r w:rsidR="002D3AFE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seguimiento</w:t>
            </w:r>
            <w:r w:rsidR="00E34397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de los 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riesgos ir al </w:t>
            </w:r>
            <w:proofErr w:type="spellStart"/>
            <w:r w:rsidRPr="00E34397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>subflujo</w:t>
            </w:r>
            <w:proofErr w:type="spellEnd"/>
            <w:r w:rsidRPr="00E34397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 xml:space="preserve"> 2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.</w:t>
            </w:r>
          </w:p>
          <w:p w14:paraId="32F2AEB0" w14:textId="447DAFA8" w:rsidR="00266582" w:rsidRPr="00C24088" w:rsidRDefault="0026658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El usuario selecciona un riesgo.</w:t>
            </w:r>
          </w:p>
          <w:p w14:paraId="71764F80" w14:textId="7279A8BA" w:rsidR="00C24088" w:rsidRPr="00C24088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El sistema despliega un formulario </w:t>
            </w:r>
            <w:r w:rsidR="00F315A6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solicitando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la fecha de ocurrencia</w:t>
            </w:r>
            <w:r w:rsidR="002665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y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una descripción de</w:t>
            </w:r>
            <w:r w:rsidR="00F315A6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l incidente ocurrido.</w:t>
            </w:r>
          </w:p>
          <w:p w14:paraId="62D4C6E0" w14:textId="0F782645" w:rsidR="00C24088" w:rsidRPr="00C24088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El usuario confirma la subida del informe. En caso de cancelar, continuar al </w:t>
            </w:r>
            <w:r w:rsidR="00180AF1" w:rsidRPr="00180AF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>P</w:t>
            </w:r>
            <w:r w:rsidRPr="00180AF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val="es-AR"/>
              </w:rPr>
              <w:t>aso 2</w:t>
            </w: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.</w:t>
            </w:r>
          </w:p>
          <w:p w14:paraId="1A99DC97" w14:textId="77777777" w:rsidR="00266582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C24088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El sistema notifica que el formulario fue subido.</w:t>
            </w:r>
          </w:p>
          <w:p w14:paraId="67040ADD" w14:textId="551826EB" w:rsidR="00795672" w:rsidRPr="00266582" w:rsidRDefault="00C24088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2665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El caso de uso termina.</w:t>
            </w:r>
          </w:p>
        </w:tc>
      </w:tr>
      <w:tr w:rsidR="00293C26" w:rsidRPr="006C67BF" w14:paraId="248D1AB0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26415453" w14:textId="77777777" w:rsidR="00293C26" w:rsidRPr="006C67BF" w:rsidRDefault="00293C26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01D55F4B" w14:textId="6BF41B55" w:rsidR="00C24088" w:rsidRPr="00C24088" w:rsidRDefault="00C24088">
            <w:pPr>
              <w:numPr>
                <w:ilvl w:val="0"/>
                <w:numId w:val="28"/>
              </w:numPr>
              <w:jc w:val="both"/>
              <w:rPr>
                <w:lang w:val="es-AR" w:eastAsia="ar-SA"/>
              </w:rPr>
            </w:pPr>
            <w:r w:rsidRPr="00C24088">
              <w:rPr>
                <w:lang w:val="es-AR" w:eastAsia="ar-SA"/>
              </w:rPr>
              <w:t xml:space="preserve">El usuario </w:t>
            </w:r>
            <w:r w:rsidR="008512C3">
              <w:rPr>
                <w:lang w:val="es-AR" w:eastAsia="ar-SA"/>
              </w:rPr>
              <w:t>solicita el informe de tareas a desarrollar</w:t>
            </w:r>
            <w:r w:rsidRPr="00C24088">
              <w:rPr>
                <w:lang w:val="es-AR" w:eastAsia="ar-SA"/>
              </w:rPr>
              <w:t>.</w:t>
            </w:r>
            <w:r w:rsidR="008512C3">
              <w:rPr>
                <w:lang w:val="es-AR" w:eastAsia="ar-SA"/>
              </w:rPr>
              <w:t xml:space="preserve"> </w:t>
            </w:r>
            <w:r w:rsidR="007C2689">
              <w:rPr>
                <w:lang w:val="es-AR" w:eastAsia="ar-SA"/>
              </w:rPr>
              <w:t xml:space="preserve">Si el usuario es líder del proyecto ir al </w:t>
            </w:r>
            <w:r w:rsidR="007C2689" w:rsidRPr="007C2689">
              <w:rPr>
                <w:b/>
                <w:bCs/>
                <w:lang w:val="es-AR" w:eastAsia="ar-SA"/>
              </w:rPr>
              <w:t>Paso 3</w:t>
            </w:r>
            <w:r w:rsidR="007C2689">
              <w:rPr>
                <w:lang w:val="es-AR" w:eastAsia="ar-SA"/>
              </w:rPr>
              <w:t>.</w:t>
            </w:r>
          </w:p>
          <w:p w14:paraId="2AEBD25F" w14:textId="77777777" w:rsidR="007C2689" w:rsidRDefault="008512C3">
            <w:pPr>
              <w:numPr>
                <w:ilvl w:val="0"/>
                <w:numId w:val="28"/>
              </w:numPr>
              <w:jc w:val="both"/>
              <w:rPr>
                <w:lang w:val="es-AR" w:eastAsia="ar-SA"/>
              </w:rPr>
            </w:pPr>
            <w:r>
              <w:rPr>
                <w:lang w:val="es-AR" w:eastAsia="ar-SA"/>
              </w:rPr>
              <w:t xml:space="preserve">1. </w:t>
            </w:r>
            <w:r w:rsidR="00C24088" w:rsidRPr="00C24088">
              <w:rPr>
                <w:lang w:val="es-AR" w:eastAsia="ar-SA"/>
              </w:rPr>
              <w:t>El sistema despliega un informe sobre tod</w:t>
            </w:r>
            <w:r>
              <w:rPr>
                <w:lang w:val="es-AR" w:eastAsia="ar-SA"/>
              </w:rPr>
              <w:t>as las tareas de la cual es responsable el usuario</w:t>
            </w:r>
            <w:r w:rsidR="00321FED">
              <w:rPr>
                <w:lang w:val="es-AR" w:eastAsia="ar-SA"/>
              </w:rPr>
              <w:t>, separando las tareas activas con las tareas completadas</w:t>
            </w:r>
            <w:r w:rsidR="00C24088" w:rsidRPr="00C24088">
              <w:rPr>
                <w:lang w:val="es-AR" w:eastAsia="ar-SA"/>
              </w:rPr>
              <w:t>.</w:t>
            </w:r>
          </w:p>
          <w:p w14:paraId="5C1BDC7F" w14:textId="3CFEA350" w:rsidR="00293C26" w:rsidRDefault="007C2689" w:rsidP="007C2689">
            <w:pPr>
              <w:ind w:left="360" w:firstLine="0"/>
              <w:jc w:val="both"/>
              <w:rPr>
                <w:lang w:val="es-AR" w:eastAsia="ar-SA"/>
              </w:rPr>
            </w:pPr>
            <w:r>
              <w:rPr>
                <w:lang w:val="es-AR" w:eastAsia="ar-SA"/>
              </w:rPr>
              <w:t xml:space="preserve">2.  2. </w:t>
            </w:r>
            <w:r w:rsidR="00C24088" w:rsidRPr="007C2689">
              <w:rPr>
                <w:lang w:val="es-AR" w:eastAsia="ar-SA"/>
              </w:rPr>
              <w:t>Si el usuario decide exportar continua en caso de uso 1</w:t>
            </w:r>
            <w:r w:rsidR="001856D5">
              <w:rPr>
                <w:lang w:val="es-AR" w:eastAsia="ar-SA"/>
              </w:rPr>
              <w:t>1</w:t>
            </w:r>
            <w:r w:rsidR="00C24088" w:rsidRPr="007C2689">
              <w:rPr>
                <w:lang w:val="es-AR" w:eastAsia="ar-SA"/>
              </w:rPr>
              <w:t xml:space="preserve"> sino continua en el </w:t>
            </w:r>
            <w:r w:rsidR="00811205" w:rsidRPr="00811205">
              <w:rPr>
                <w:b/>
                <w:bCs/>
                <w:lang w:val="es-AR" w:eastAsia="ar-SA"/>
              </w:rPr>
              <w:t>F</w:t>
            </w:r>
            <w:r w:rsidR="00C24088" w:rsidRPr="00811205">
              <w:rPr>
                <w:b/>
                <w:bCs/>
                <w:lang w:val="es-AR" w:eastAsia="ar-SA"/>
              </w:rPr>
              <w:t xml:space="preserve">lujo </w:t>
            </w:r>
            <w:r w:rsidR="00811205" w:rsidRPr="00811205">
              <w:rPr>
                <w:b/>
                <w:bCs/>
                <w:lang w:val="es-AR" w:eastAsia="ar-SA"/>
              </w:rPr>
              <w:t>P</w:t>
            </w:r>
            <w:r w:rsidR="00C24088" w:rsidRPr="00811205">
              <w:rPr>
                <w:b/>
                <w:bCs/>
                <w:lang w:val="es-AR" w:eastAsia="ar-SA"/>
              </w:rPr>
              <w:t xml:space="preserve">rincipal </w:t>
            </w:r>
            <w:r w:rsidR="00811205" w:rsidRPr="00811205">
              <w:rPr>
                <w:b/>
                <w:bCs/>
                <w:lang w:val="es-AR" w:eastAsia="ar-SA"/>
              </w:rPr>
              <w:t>P</w:t>
            </w:r>
            <w:r w:rsidR="00C24088" w:rsidRPr="00811205">
              <w:rPr>
                <w:b/>
                <w:bCs/>
                <w:lang w:val="es-AR" w:eastAsia="ar-SA"/>
              </w:rPr>
              <w:t>aso 2</w:t>
            </w:r>
            <w:r w:rsidR="00C24088" w:rsidRPr="007C2689">
              <w:rPr>
                <w:lang w:val="es-AR" w:eastAsia="ar-SA"/>
              </w:rPr>
              <w:t>.</w:t>
            </w:r>
          </w:p>
          <w:p w14:paraId="231A02B1" w14:textId="77777777" w:rsidR="007C2689" w:rsidRDefault="007C2689" w:rsidP="007C2689">
            <w:pPr>
              <w:ind w:left="360" w:firstLine="0"/>
              <w:jc w:val="both"/>
              <w:rPr>
                <w:lang w:val="es-AR" w:eastAsia="ar-SA"/>
              </w:rPr>
            </w:pPr>
            <w:r>
              <w:rPr>
                <w:lang w:val="es-AR" w:eastAsia="ar-SA"/>
              </w:rPr>
              <w:lastRenderedPageBreak/>
              <w:t xml:space="preserve">3.  1. </w:t>
            </w:r>
            <w:r w:rsidRPr="00C24088">
              <w:rPr>
                <w:lang w:val="es-AR" w:eastAsia="ar-SA"/>
              </w:rPr>
              <w:t>El sistema despliega un informe sobre tod</w:t>
            </w:r>
            <w:r>
              <w:rPr>
                <w:lang w:val="es-AR" w:eastAsia="ar-SA"/>
              </w:rPr>
              <w:t>as las tareas que se deben realizar.</w:t>
            </w:r>
          </w:p>
          <w:p w14:paraId="334CCE24" w14:textId="5B01FC41" w:rsidR="00687E80" w:rsidRPr="007C2689" w:rsidRDefault="00687E80" w:rsidP="00687E80">
            <w:pPr>
              <w:ind w:left="360" w:firstLine="0"/>
              <w:jc w:val="both"/>
              <w:rPr>
                <w:lang w:val="es-AR" w:eastAsia="ar-SA"/>
              </w:rPr>
            </w:pPr>
            <w:r>
              <w:rPr>
                <w:lang w:val="es-AR" w:eastAsia="ar-SA"/>
              </w:rPr>
              <w:t xml:space="preserve">3.  2. </w:t>
            </w:r>
            <w:r w:rsidRPr="007C2689">
              <w:rPr>
                <w:lang w:val="es-AR" w:eastAsia="ar-SA"/>
              </w:rPr>
              <w:t>Si el usuario decide exportar continua en caso de uso 1</w:t>
            </w:r>
            <w:r w:rsidR="001856D5">
              <w:rPr>
                <w:lang w:val="es-AR" w:eastAsia="ar-SA"/>
              </w:rPr>
              <w:t>1</w:t>
            </w:r>
            <w:r w:rsidRPr="007C2689">
              <w:rPr>
                <w:lang w:val="es-AR" w:eastAsia="ar-SA"/>
              </w:rPr>
              <w:t xml:space="preserve"> sino continua en el </w:t>
            </w:r>
            <w:r w:rsidR="00811205" w:rsidRPr="00811205">
              <w:rPr>
                <w:b/>
                <w:bCs/>
                <w:lang w:val="es-AR" w:eastAsia="ar-SA"/>
              </w:rPr>
              <w:t>F</w:t>
            </w:r>
            <w:r w:rsidRPr="00811205">
              <w:rPr>
                <w:b/>
                <w:bCs/>
                <w:lang w:val="es-AR" w:eastAsia="ar-SA"/>
              </w:rPr>
              <w:t xml:space="preserve">lujo </w:t>
            </w:r>
            <w:r w:rsidR="00811205" w:rsidRPr="00811205">
              <w:rPr>
                <w:b/>
                <w:bCs/>
                <w:lang w:val="es-AR" w:eastAsia="ar-SA"/>
              </w:rPr>
              <w:t>P</w:t>
            </w:r>
            <w:r w:rsidRPr="00811205">
              <w:rPr>
                <w:b/>
                <w:bCs/>
                <w:lang w:val="es-AR" w:eastAsia="ar-SA"/>
              </w:rPr>
              <w:t xml:space="preserve">rincipal </w:t>
            </w:r>
            <w:r w:rsidR="00811205" w:rsidRPr="00811205">
              <w:rPr>
                <w:b/>
                <w:bCs/>
                <w:lang w:val="es-AR" w:eastAsia="ar-SA"/>
              </w:rPr>
              <w:t>P</w:t>
            </w:r>
            <w:r w:rsidRPr="00811205">
              <w:rPr>
                <w:b/>
                <w:bCs/>
                <w:lang w:val="es-AR" w:eastAsia="ar-SA"/>
              </w:rPr>
              <w:t>aso 2</w:t>
            </w:r>
            <w:r w:rsidRPr="007C2689">
              <w:rPr>
                <w:lang w:val="es-AR" w:eastAsia="ar-SA"/>
              </w:rPr>
              <w:t>.</w:t>
            </w:r>
          </w:p>
        </w:tc>
      </w:tr>
      <w:tr w:rsidR="00293C26" w:rsidRPr="006C67BF" w14:paraId="04EB5BCF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445A315" w14:textId="2365975F" w:rsidR="00293C26" w:rsidRPr="006C67BF" w:rsidRDefault="00940B82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lastRenderedPageBreak/>
              <w:t>Subflujo</w:t>
            </w:r>
            <w:proofErr w:type="spellEnd"/>
            <w:r>
              <w:rPr>
                <w:lang w:eastAsia="ar-SA"/>
              </w:rPr>
              <w:t xml:space="preserve"> 2</w:t>
            </w:r>
          </w:p>
        </w:tc>
        <w:tc>
          <w:tcPr>
            <w:tcW w:w="6656" w:type="dxa"/>
          </w:tcPr>
          <w:p w14:paraId="5F954767" w14:textId="0CD9E9C8" w:rsidR="00940B82" w:rsidRPr="00940B82" w:rsidRDefault="00940B82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El usuario selecciona el informe de </w:t>
            </w:r>
            <w:r w:rsidR="002D3AFE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seguimiento</w:t>
            </w: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de riesgos</w:t>
            </w:r>
          </w:p>
          <w:p w14:paraId="7CE13539" w14:textId="624C42FA" w:rsidR="00940B82" w:rsidRPr="00940B82" w:rsidRDefault="00940B82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El sistema despliega la lista de riesgos y solicita que </w:t>
            </w:r>
            <w:r w:rsidR="0015399F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seleccione al menos uno</w:t>
            </w:r>
          </w:p>
          <w:p w14:paraId="66C3C0BE" w14:textId="0F1906A8" w:rsidR="00940B82" w:rsidRPr="00940B82" w:rsidRDefault="00940B82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El usuario selecciona </w:t>
            </w:r>
            <w:r w:rsidR="0015399F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los </w:t>
            </w: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riesgo</w:t>
            </w:r>
            <w:r w:rsidR="0015399F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s</w:t>
            </w: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.</w:t>
            </w:r>
          </w:p>
          <w:p w14:paraId="5F3E504D" w14:textId="08F10160" w:rsidR="0015399F" w:rsidRDefault="00940B82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El sistema despliega un informe</w:t>
            </w:r>
            <w:r w:rsidR="00B03CF0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de </w:t>
            </w:r>
            <w:r w:rsidR="00875017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qué</w:t>
            </w:r>
            <w:r w:rsidR="00B03CF0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manera han ido evolucionando los riesgos desde que inicio la primera iteraci</w:t>
            </w:r>
            <w:r w:rsidR="00875017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ó</w:t>
            </w:r>
            <w:r w:rsidR="00B03CF0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n del proyecto</w:t>
            </w:r>
            <w:r w:rsidRPr="00940B82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.</w:t>
            </w:r>
            <w:r w:rsidR="0015399F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 xml:space="preserve"> </w:t>
            </w:r>
          </w:p>
          <w:p w14:paraId="0E8E51F8" w14:textId="76380C57" w:rsidR="00293C26" w:rsidRPr="0015399F" w:rsidRDefault="00940B82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</w:pPr>
            <w:r w:rsidRPr="0015399F">
              <w:rPr>
                <w:rFonts w:asciiTheme="minorHAnsi" w:hAnsiTheme="minorHAnsi" w:cstheme="minorHAnsi"/>
                <w:color w:val="000000"/>
                <w:sz w:val="22"/>
                <w:szCs w:val="22"/>
                <w:lang w:val="es-AR"/>
              </w:rPr>
              <w:t>Si el usuario decide exportar continua en caso de uso 12 sino continua en el flujo principal paso 2.</w:t>
            </w:r>
          </w:p>
        </w:tc>
      </w:tr>
    </w:tbl>
    <w:p w14:paraId="132093A5" w14:textId="7ECE7BDA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RF13, RF14, RF17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7A52D771" w14:textId="77777777" w:rsidR="001C1A78" w:rsidRDefault="001C1A78" w:rsidP="007C3A7E"/>
    <w:p w14:paraId="1FE4B916" w14:textId="526276E2" w:rsidR="001C1A78" w:rsidRDefault="001C1A78" w:rsidP="001C1A78">
      <w:pPr>
        <w:pStyle w:val="PSI-Ttulo2"/>
      </w:pPr>
      <w:bookmarkStart w:id="58" w:name="_Toc177738466"/>
      <w:bookmarkStart w:id="59" w:name="_Toc180246478"/>
      <w:r>
        <w:t>Caso de Uso 1</w:t>
      </w:r>
      <w:r w:rsidR="00106A83">
        <w:t>1</w:t>
      </w:r>
      <w:r>
        <w:t xml:space="preserve">: </w:t>
      </w:r>
      <w:r w:rsidRPr="005029D5">
        <w:t>Exportar archivos</w:t>
      </w:r>
      <w:r>
        <w:t>.</w:t>
      </w:r>
      <w:bookmarkEnd w:id="58"/>
      <w:bookmarkEnd w:id="59"/>
    </w:p>
    <w:p w14:paraId="5F83ABA2" w14:textId="77777777" w:rsidR="001C1A78" w:rsidRDefault="001C1A78" w:rsidP="001C1A78">
      <w:pPr>
        <w:pStyle w:val="PSI-Ttulo3"/>
      </w:pPr>
      <w:bookmarkStart w:id="60" w:name="_Toc180246479"/>
      <w:r>
        <w:t>Descripción</w:t>
      </w:r>
      <w:bookmarkEnd w:id="60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293C26" w14:paraId="08D4CFA4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301AA265" w14:textId="5810636D" w:rsidR="00293C26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Actores: Líder del proyecto; Desarrollador</w:t>
            </w:r>
          </w:p>
        </w:tc>
      </w:tr>
      <w:tr w:rsidR="00293C26" w:rsidRPr="006C67BF" w14:paraId="4C9AD99A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672E7CF9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7D7D57B6" w14:textId="52B44B14" w:rsidR="00293C26" w:rsidRPr="006C67BF" w:rsidRDefault="00272F81" w:rsidP="008A2A59">
            <w:pPr>
              <w:jc w:val="both"/>
              <w:rPr>
                <w:lang w:eastAsia="ar-SA"/>
              </w:rPr>
            </w:pPr>
            <w:r w:rsidRPr="001D322B">
              <w:rPr>
                <w:lang w:eastAsia="ar-SA"/>
              </w:rPr>
              <w:t xml:space="preserve">Los </w:t>
            </w:r>
            <w:r>
              <w:rPr>
                <w:lang w:eastAsia="ar-SA"/>
              </w:rPr>
              <w:t>actores</w:t>
            </w:r>
            <w:r w:rsidRPr="001D322B">
              <w:rPr>
                <w:lang w:eastAsia="ar-SA"/>
              </w:rPr>
              <w:t xml:space="preserve"> podrán exportar los informes</w:t>
            </w:r>
            <w:r>
              <w:rPr>
                <w:lang w:eastAsia="ar-SA"/>
              </w:rPr>
              <w:t xml:space="preserve"> y </w:t>
            </w:r>
            <w:r w:rsidRPr="001D322B">
              <w:rPr>
                <w:lang w:eastAsia="ar-SA"/>
              </w:rPr>
              <w:t>gráficos realizados.</w:t>
            </w:r>
          </w:p>
        </w:tc>
      </w:tr>
      <w:tr w:rsidR="008A2A59" w:rsidRPr="006C67BF" w14:paraId="716B8415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3ECB21A5" w14:textId="44B70719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Precondición</w:t>
            </w:r>
          </w:p>
        </w:tc>
        <w:tc>
          <w:tcPr>
            <w:tcW w:w="6656" w:type="dxa"/>
          </w:tcPr>
          <w:p w14:paraId="11D69DAC" w14:textId="41BDA3BC" w:rsidR="008A2A59" w:rsidRPr="006C67BF" w:rsidRDefault="008A2A59" w:rsidP="008A2A59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>Realizar el Caso de uso 1, para los líderes del proyecto y desarrolladores</w:t>
            </w:r>
            <w:r w:rsidR="00FB25CE">
              <w:rPr>
                <w:lang w:eastAsia="ar-SA"/>
              </w:rPr>
              <w:t xml:space="preserve"> deben</w:t>
            </w:r>
            <w:r>
              <w:rPr>
                <w:lang w:eastAsia="ar-SA"/>
              </w:rPr>
              <w:t xml:space="preserve"> estar vinculados a un proyecto.</w:t>
            </w:r>
          </w:p>
        </w:tc>
      </w:tr>
      <w:tr w:rsidR="00293C26" w:rsidRPr="006C67BF" w14:paraId="101D6D78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6B9AC5C7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091CC9DC" w14:textId="6EED92B2" w:rsidR="00293C26" w:rsidRDefault="00795672">
            <w:pPr>
              <w:pStyle w:val="Prrafodelista"/>
              <w:numPr>
                <w:ilvl w:val="0"/>
                <w:numId w:val="1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selecciona la opción “Exportar archivo”</w:t>
            </w:r>
            <w:r w:rsidR="002B038C">
              <w:rPr>
                <w:lang w:eastAsia="ar-SA"/>
              </w:rPr>
              <w:t xml:space="preserve"> </w:t>
            </w:r>
            <w:r w:rsidR="00274C15">
              <w:rPr>
                <w:lang w:eastAsia="ar-SA"/>
              </w:rPr>
              <w:t>de un informe o grafico realizado.</w:t>
            </w:r>
          </w:p>
          <w:p w14:paraId="70E2714A" w14:textId="1B0027F2" w:rsidR="002B038C" w:rsidRDefault="002B038C">
            <w:pPr>
              <w:pStyle w:val="Prrafodelista"/>
              <w:numPr>
                <w:ilvl w:val="0"/>
                <w:numId w:val="14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sistema presenta opciones de </w:t>
            </w:r>
            <w:r w:rsidR="002813A5">
              <w:rPr>
                <w:lang w:eastAsia="ar-SA"/>
              </w:rPr>
              <w:t>f</w:t>
            </w:r>
            <w:r>
              <w:rPr>
                <w:lang w:eastAsia="ar-SA"/>
              </w:rPr>
              <w:t>ormato de archivo (PDF, Excel, CSV, PNG, etc.)</w:t>
            </w:r>
            <w:r w:rsidR="002813A5">
              <w:rPr>
                <w:lang w:eastAsia="ar-SA"/>
              </w:rPr>
              <w:t>.</w:t>
            </w:r>
          </w:p>
          <w:p w14:paraId="7DB270AA" w14:textId="2CC86C9C" w:rsidR="002B038C" w:rsidRDefault="002813A5">
            <w:pPr>
              <w:pStyle w:val="Prrafodelista"/>
              <w:numPr>
                <w:ilvl w:val="0"/>
                <w:numId w:val="14"/>
              </w:numPr>
              <w:jc w:val="both"/>
              <w:rPr>
                <w:lang w:eastAsia="ar-SA"/>
              </w:rPr>
            </w:pPr>
            <w:r w:rsidRPr="002813A5">
              <w:rPr>
                <w:lang w:eastAsia="ar-SA"/>
              </w:rPr>
              <w:t xml:space="preserve">El </w:t>
            </w:r>
            <w:r>
              <w:rPr>
                <w:lang w:eastAsia="ar-SA"/>
              </w:rPr>
              <w:t xml:space="preserve">usuario </w:t>
            </w:r>
            <w:r w:rsidRPr="002813A5">
              <w:rPr>
                <w:lang w:eastAsia="ar-SA"/>
              </w:rPr>
              <w:t>selecciona las opciones de exportación deseadas</w:t>
            </w:r>
            <w:r>
              <w:rPr>
                <w:lang w:eastAsia="ar-SA"/>
              </w:rPr>
              <w:t xml:space="preserve"> y selecciona la opción “Confirmar”</w:t>
            </w:r>
            <w:r w:rsidRPr="002813A5">
              <w:rPr>
                <w:lang w:eastAsia="ar-SA"/>
              </w:rPr>
              <w:t>.</w:t>
            </w:r>
            <w:r>
              <w:rPr>
                <w:lang w:eastAsia="ar-SA"/>
              </w:rPr>
              <w:t xml:space="preserve"> De lo contrario, presiona el botón “Cancelar” y continúa con el </w:t>
            </w:r>
            <w:proofErr w:type="spellStart"/>
            <w:r>
              <w:rPr>
                <w:b/>
                <w:bCs/>
                <w:lang w:eastAsia="ar-SA"/>
              </w:rPr>
              <w:t>Subflujo</w:t>
            </w:r>
            <w:proofErr w:type="spellEnd"/>
            <w:r>
              <w:rPr>
                <w:b/>
                <w:bCs/>
                <w:lang w:eastAsia="ar-SA"/>
              </w:rPr>
              <w:t xml:space="preserve"> 1.</w:t>
            </w:r>
          </w:p>
          <w:p w14:paraId="376615A6" w14:textId="77777777" w:rsidR="002813A5" w:rsidRDefault="002813A5">
            <w:pPr>
              <w:pStyle w:val="Prrafodelista"/>
              <w:numPr>
                <w:ilvl w:val="0"/>
                <w:numId w:val="14"/>
              </w:numPr>
              <w:jc w:val="both"/>
              <w:rPr>
                <w:lang w:eastAsia="ar-SA"/>
              </w:rPr>
            </w:pPr>
            <w:r w:rsidRPr="002813A5">
              <w:rPr>
                <w:lang w:eastAsia="ar-SA"/>
              </w:rPr>
              <w:t>El sistema procesa la solicitud y genera el archivo de exportación.</w:t>
            </w:r>
          </w:p>
          <w:p w14:paraId="0EC3B8A6" w14:textId="77777777" w:rsidR="002813A5" w:rsidRDefault="002813A5">
            <w:pPr>
              <w:pStyle w:val="Prrafodelista"/>
              <w:numPr>
                <w:ilvl w:val="0"/>
                <w:numId w:val="14"/>
              </w:numPr>
              <w:jc w:val="both"/>
              <w:rPr>
                <w:lang w:eastAsia="ar-SA"/>
              </w:rPr>
            </w:pPr>
            <w:r w:rsidRPr="002813A5">
              <w:rPr>
                <w:lang w:eastAsia="ar-SA"/>
              </w:rPr>
              <w:t>El sistema muestra un mensaje de confirmación indicando que la exportación se ha completado con éxito.</w:t>
            </w:r>
          </w:p>
          <w:p w14:paraId="2BA26585" w14:textId="6C04FC8D" w:rsidR="002813A5" w:rsidRPr="006C67BF" w:rsidRDefault="002813A5">
            <w:pPr>
              <w:pStyle w:val="Prrafodelista"/>
              <w:numPr>
                <w:ilvl w:val="0"/>
                <w:numId w:val="14"/>
              </w:numPr>
              <w:jc w:val="both"/>
              <w:rPr>
                <w:lang w:eastAsia="ar-SA"/>
              </w:rPr>
            </w:pPr>
            <w:r w:rsidRPr="002813A5">
              <w:rPr>
                <w:lang w:eastAsia="ar-SA"/>
              </w:rPr>
              <w:t>El caso de uso termina.</w:t>
            </w:r>
          </w:p>
        </w:tc>
      </w:tr>
      <w:tr w:rsidR="00293C26" w:rsidRPr="006C67BF" w14:paraId="66DEF9BF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53FD5961" w14:textId="77777777" w:rsidR="00293C26" w:rsidRPr="006C67BF" w:rsidRDefault="00293C26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47E078AB" w14:textId="77777777" w:rsidR="002813A5" w:rsidRDefault="002813A5">
            <w:pPr>
              <w:pStyle w:val="Prrafodelista"/>
              <w:numPr>
                <w:ilvl w:val="0"/>
                <w:numId w:val="23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Se cancela la operación y se cierra el mensaje.</w:t>
            </w:r>
          </w:p>
          <w:p w14:paraId="395AAE56" w14:textId="098225AB" w:rsidR="00293C26" w:rsidRPr="006C67BF" w:rsidRDefault="002813A5">
            <w:pPr>
              <w:pStyle w:val="Prrafodelista"/>
              <w:numPr>
                <w:ilvl w:val="0"/>
                <w:numId w:val="23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  <w:tr w:rsidR="00293C26" w:rsidRPr="006C67BF" w14:paraId="02474510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132012CB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Excepciones</w:t>
            </w:r>
          </w:p>
        </w:tc>
        <w:tc>
          <w:tcPr>
            <w:tcW w:w="6656" w:type="dxa"/>
          </w:tcPr>
          <w:p w14:paraId="35370BBC" w14:textId="77777777" w:rsidR="00293C26" w:rsidRDefault="002813A5" w:rsidP="002813A5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2.    1. No existen </w:t>
            </w:r>
            <w:r w:rsidRPr="002813A5">
              <w:rPr>
                <w:lang w:eastAsia="ar-SA"/>
              </w:rPr>
              <w:t>informes y gráficos disponibles para exportar.</w:t>
            </w:r>
          </w:p>
          <w:p w14:paraId="507DB9A1" w14:textId="45DA583A" w:rsidR="002813A5" w:rsidRPr="006C67BF" w:rsidRDefault="002813A5" w:rsidP="002813A5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       2.    2. </w:t>
            </w:r>
            <w:r w:rsidRPr="002813A5">
              <w:rPr>
                <w:lang w:eastAsia="ar-SA"/>
              </w:rPr>
              <w:t>El caso de uso termina.</w:t>
            </w:r>
          </w:p>
        </w:tc>
      </w:tr>
    </w:tbl>
    <w:p w14:paraId="08A7C2CA" w14:textId="1A57F2A1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RF15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FE18B35" w14:textId="77777777" w:rsidR="001C1A78" w:rsidRPr="007C3A7E" w:rsidRDefault="001C1A78" w:rsidP="007C3A7E"/>
    <w:p w14:paraId="63639BBC" w14:textId="5755327A" w:rsidR="001C1A78" w:rsidRDefault="001C1A78" w:rsidP="001C1A78">
      <w:pPr>
        <w:pStyle w:val="PSI-Ttulo2"/>
      </w:pPr>
      <w:bookmarkStart w:id="61" w:name="_Toc177738469"/>
      <w:bookmarkStart w:id="62" w:name="_Toc180246480"/>
      <w:r>
        <w:t>Caso de Uso 1</w:t>
      </w:r>
      <w:r w:rsidR="00106A83">
        <w:t>2</w:t>
      </w:r>
      <w:r>
        <w:t>: Realizar análisis de riesgo.</w:t>
      </w:r>
      <w:bookmarkEnd w:id="61"/>
      <w:bookmarkEnd w:id="62"/>
    </w:p>
    <w:p w14:paraId="43044A9B" w14:textId="77777777" w:rsidR="001C1A78" w:rsidRDefault="001C1A78" w:rsidP="001C1A78">
      <w:pPr>
        <w:pStyle w:val="PSI-Ttulo3"/>
      </w:pPr>
      <w:bookmarkStart w:id="63" w:name="_Toc180246481"/>
      <w:r>
        <w:t>Descripción</w:t>
      </w:r>
      <w:bookmarkEnd w:id="63"/>
    </w:p>
    <w:tbl>
      <w:tblPr>
        <w:tblStyle w:val="Tablaconcuadrcula"/>
        <w:tblW w:w="0" w:type="auto"/>
        <w:tblInd w:w="115" w:type="dxa"/>
        <w:tblLook w:val="04A0" w:firstRow="1" w:lastRow="0" w:firstColumn="1" w:lastColumn="0" w:noHBand="0" w:noVBand="1"/>
      </w:tblPr>
      <w:tblGrid>
        <w:gridCol w:w="1723"/>
        <w:gridCol w:w="6656"/>
      </w:tblGrid>
      <w:tr w:rsidR="00293C26" w14:paraId="6702F7E5" w14:textId="77777777" w:rsidTr="0037129C">
        <w:tc>
          <w:tcPr>
            <w:tcW w:w="8379" w:type="dxa"/>
            <w:gridSpan w:val="2"/>
            <w:shd w:val="clear" w:color="auto" w:fill="BFBFBF" w:themeFill="background1" w:themeFillShade="BF"/>
          </w:tcPr>
          <w:p w14:paraId="3D404E27" w14:textId="44EF37EC" w:rsidR="00293C26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Actores: Líder del proyecto; Desarrollador</w:t>
            </w:r>
          </w:p>
        </w:tc>
      </w:tr>
      <w:tr w:rsidR="00293C26" w:rsidRPr="006C67BF" w14:paraId="240C9832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7ED0233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Descripción</w:t>
            </w:r>
          </w:p>
        </w:tc>
        <w:tc>
          <w:tcPr>
            <w:tcW w:w="6656" w:type="dxa"/>
          </w:tcPr>
          <w:p w14:paraId="5A7A61F3" w14:textId="08BCC149" w:rsidR="00293C26" w:rsidRPr="006C67BF" w:rsidRDefault="00D43DFB" w:rsidP="00272F81">
            <w:pPr>
              <w:ind w:left="0" w:firstLine="0"/>
              <w:rPr>
                <w:lang w:eastAsia="ar-SA"/>
              </w:rPr>
            </w:pPr>
            <w:r>
              <w:rPr>
                <w:lang w:eastAsia="ar-SA"/>
              </w:rPr>
              <w:t>El sistema actualiza el estado de los riesgos según las acciones que se deben llevar a cabo para cada uno.</w:t>
            </w:r>
          </w:p>
        </w:tc>
      </w:tr>
      <w:tr w:rsidR="008A2A59" w:rsidRPr="006C67BF" w14:paraId="6860CBF4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363E3BF6" w14:textId="647D3A56" w:rsidR="008A2A59" w:rsidRDefault="008A2A59" w:rsidP="0037129C">
            <w:pPr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Precondición</w:t>
            </w:r>
          </w:p>
        </w:tc>
        <w:tc>
          <w:tcPr>
            <w:tcW w:w="6656" w:type="dxa"/>
          </w:tcPr>
          <w:p w14:paraId="0C8F168D" w14:textId="4957EF78" w:rsidR="008A2A59" w:rsidRPr="006C67BF" w:rsidRDefault="00D43DFB" w:rsidP="00272F81">
            <w:pPr>
              <w:ind w:left="0" w:firstLine="0"/>
              <w:jc w:val="both"/>
              <w:rPr>
                <w:lang w:eastAsia="ar-SA"/>
              </w:rPr>
            </w:pPr>
            <w:r>
              <w:rPr>
                <w:lang w:eastAsia="ar-SA"/>
              </w:rPr>
              <w:t>Acceder al sistema</w:t>
            </w:r>
            <w:r w:rsidR="00272F81">
              <w:rPr>
                <w:lang w:eastAsia="ar-SA"/>
              </w:rPr>
              <w:t>, estar vinculado a un proyecto</w:t>
            </w:r>
            <w:r w:rsidR="00DE1BF6">
              <w:rPr>
                <w:lang w:eastAsia="ar-SA"/>
              </w:rPr>
              <w:t>.</w:t>
            </w:r>
          </w:p>
        </w:tc>
      </w:tr>
      <w:tr w:rsidR="00F20C55" w:rsidRPr="006C67BF" w14:paraId="7CFD551F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2B28CEDC" w14:textId="57695FB0" w:rsidR="00F20C55" w:rsidRDefault="00F20C55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Disparador</w:t>
            </w:r>
          </w:p>
        </w:tc>
        <w:tc>
          <w:tcPr>
            <w:tcW w:w="6656" w:type="dxa"/>
          </w:tcPr>
          <w:p w14:paraId="698CEEF0" w14:textId="77777777" w:rsidR="00D708FD" w:rsidRDefault="00F20C55">
            <w:pPr>
              <w:pStyle w:val="Prrafodelista"/>
              <w:numPr>
                <w:ilvl w:val="0"/>
                <w:numId w:val="33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usuario añade, evalúa o planifica un riesgo.</w:t>
            </w:r>
            <w:r w:rsidR="00D708FD">
              <w:rPr>
                <w:lang w:eastAsia="ar-SA"/>
              </w:rPr>
              <w:t xml:space="preserve"> </w:t>
            </w:r>
          </w:p>
          <w:p w14:paraId="5794A7FC" w14:textId="5775F5BC" w:rsidR="00D708FD" w:rsidRDefault="00D708FD">
            <w:pPr>
              <w:pStyle w:val="Prrafodelista"/>
              <w:numPr>
                <w:ilvl w:val="0"/>
                <w:numId w:val="33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>Inicio la siguiente iteración del proyecto.</w:t>
            </w:r>
          </w:p>
        </w:tc>
      </w:tr>
      <w:tr w:rsidR="00293C26" w:rsidRPr="006C67BF" w14:paraId="1AD5AFA4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123785BE" w14:textId="77777777" w:rsidR="00293C26" w:rsidRPr="006C67BF" w:rsidRDefault="00293C26" w:rsidP="0037129C">
            <w:pPr>
              <w:rPr>
                <w:lang w:eastAsia="ar-SA"/>
              </w:rPr>
            </w:pPr>
            <w:r>
              <w:rPr>
                <w:lang w:eastAsia="ar-SA"/>
              </w:rPr>
              <w:t>Flujo principal</w:t>
            </w:r>
          </w:p>
        </w:tc>
        <w:tc>
          <w:tcPr>
            <w:tcW w:w="6656" w:type="dxa"/>
          </w:tcPr>
          <w:p w14:paraId="0F6884AE" w14:textId="2CCDAD9E" w:rsidR="00F20C55" w:rsidRDefault="00F20C55">
            <w:pPr>
              <w:pStyle w:val="Prrafodelista"/>
              <w:numPr>
                <w:ilvl w:val="0"/>
                <w:numId w:val="1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el usuario añadió un riesgo, continua en </w:t>
            </w:r>
            <w:proofErr w:type="spellStart"/>
            <w:r w:rsidRPr="00F20C55">
              <w:rPr>
                <w:b/>
                <w:bCs/>
                <w:lang w:eastAsia="ar-SA"/>
              </w:rPr>
              <w:t>Subflujo</w:t>
            </w:r>
            <w:proofErr w:type="spellEnd"/>
            <w:r w:rsidRPr="00F20C55">
              <w:rPr>
                <w:b/>
                <w:bCs/>
                <w:lang w:eastAsia="ar-SA"/>
              </w:rPr>
              <w:t xml:space="preserve"> 1</w:t>
            </w:r>
            <w:r>
              <w:rPr>
                <w:lang w:eastAsia="ar-SA"/>
              </w:rPr>
              <w:t>.</w:t>
            </w:r>
          </w:p>
          <w:p w14:paraId="4FA26841" w14:textId="3C4E3756" w:rsidR="00F20C55" w:rsidRDefault="00F20C55">
            <w:pPr>
              <w:pStyle w:val="Prrafodelista"/>
              <w:numPr>
                <w:ilvl w:val="0"/>
                <w:numId w:val="1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el usuario evalúo un riesgo, continua en </w:t>
            </w:r>
            <w:proofErr w:type="spellStart"/>
            <w:r w:rsidRPr="00F20C55">
              <w:rPr>
                <w:b/>
                <w:bCs/>
                <w:lang w:eastAsia="ar-SA"/>
              </w:rPr>
              <w:t>Subflujo</w:t>
            </w:r>
            <w:proofErr w:type="spellEnd"/>
            <w:r w:rsidRPr="00F20C55">
              <w:rPr>
                <w:b/>
                <w:bCs/>
                <w:lang w:eastAsia="ar-SA"/>
              </w:rPr>
              <w:t xml:space="preserve"> 2</w:t>
            </w:r>
            <w:r>
              <w:rPr>
                <w:lang w:eastAsia="ar-SA"/>
              </w:rPr>
              <w:t>.</w:t>
            </w:r>
          </w:p>
          <w:p w14:paraId="403D47C6" w14:textId="77777777" w:rsidR="002F7C2D" w:rsidRDefault="00F20C55">
            <w:pPr>
              <w:pStyle w:val="Prrafodelista"/>
              <w:numPr>
                <w:ilvl w:val="0"/>
                <w:numId w:val="1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el usuario planificó un riesgo, continua en </w:t>
            </w:r>
            <w:proofErr w:type="spellStart"/>
            <w:r w:rsidRPr="00F20C55">
              <w:rPr>
                <w:b/>
                <w:bCs/>
                <w:lang w:eastAsia="ar-SA"/>
              </w:rPr>
              <w:t>Subflujo</w:t>
            </w:r>
            <w:proofErr w:type="spellEnd"/>
            <w:r w:rsidRPr="00F20C55">
              <w:rPr>
                <w:b/>
                <w:bCs/>
                <w:lang w:eastAsia="ar-SA"/>
              </w:rPr>
              <w:t xml:space="preserve"> 3</w:t>
            </w:r>
            <w:r>
              <w:rPr>
                <w:lang w:eastAsia="ar-SA"/>
              </w:rPr>
              <w:t>.</w:t>
            </w:r>
          </w:p>
          <w:p w14:paraId="771279C0" w14:textId="0C391A16" w:rsidR="00D708FD" w:rsidRPr="006C67BF" w:rsidRDefault="00D708FD">
            <w:pPr>
              <w:pStyle w:val="Prrafodelista"/>
              <w:numPr>
                <w:ilvl w:val="0"/>
                <w:numId w:val="15"/>
              </w:num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inicio una nueva iteración del proyecto, continua en el </w:t>
            </w:r>
            <w:proofErr w:type="spellStart"/>
            <w:r w:rsidRPr="00D708FD">
              <w:rPr>
                <w:b/>
                <w:bCs/>
                <w:lang w:eastAsia="ar-SA"/>
              </w:rPr>
              <w:t>Subflujo</w:t>
            </w:r>
            <w:proofErr w:type="spellEnd"/>
            <w:r w:rsidRPr="00D708FD">
              <w:rPr>
                <w:b/>
                <w:bCs/>
                <w:lang w:eastAsia="ar-SA"/>
              </w:rPr>
              <w:t xml:space="preserve"> 4</w:t>
            </w:r>
            <w:r>
              <w:rPr>
                <w:lang w:eastAsia="ar-SA"/>
              </w:rPr>
              <w:t>.</w:t>
            </w:r>
          </w:p>
        </w:tc>
      </w:tr>
      <w:tr w:rsidR="00F20C55" w:rsidRPr="006C67BF" w14:paraId="0C360A74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043696E8" w14:textId="099A7E36" w:rsidR="00F20C55" w:rsidRDefault="00F20C55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1</w:t>
            </w:r>
          </w:p>
        </w:tc>
        <w:tc>
          <w:tcPr>
            <w:tcW w:w="6656" w:type="dxa"/>
          </w:tcPr>
          <w:p w14:paraId="3D47F2AF" w14:textId="17DFAD09" w:rsidR="00F20C55" w:rsidRDefault="00F20C55" w:rsidP="004353A5">
            <w:pPr>
              <w:pStyle w:val="Prrafodelista"/>
              <w:numPr>
                <w:ilvl w:val="0"/>
                <w:numId w:val="30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actualiza el estado del riesgo a “Necesita ser evaluado”.</w:t>
            </w:r>
          </w:p>
        </w:tc>
      </w:tr>
      <w:tr w:rsidR="00F20C55" w:rsidRPr="006C67BF" w14:paraId="58DC7DDD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69C53F0E" w14:textId="68F3F932" w:rsidR="00F20C55" w:rsidRDefault="00D708FD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2</w:t>
            </w:r>
          </w:p>
        </w:tc>
        <w:tc>
          <w:tcPr>
            <w:tcW w:w="6656" w:type="dxa"/>
          </w:tcPr>
          <w:p w14:paraId="08A22919" w14:textId="77777777" w:rsidR="00F20C55" w:rsidRDefault="00F20C55">
            <w:pPr>
              <w:pStyle w:val="Prrafodelista"/>
              <w:numPr>
                <w:ilvl w:val="0"/>
                <w:numId w:val="31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sistema analiza el factor de riesgo del riesgo evaluado.</w:t>
            </w:r>
          </w:p>
          <w:p w14:paraId="4F10F6E5" w14:textId="5B724552" w:rsidR="00D708FD" w:rsidRDefault="00F20C55" w:rsidP="004353A5">
            <w:pPr>
              <w:pStyle w:val="Prrafodelista"/>
              <w:numPr>
                <w:ilvl w:val="0"/>
                <w:numId w:val="31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>Si el factor de riesgo</w:t>
            </w:r>
            <w:r w:rsidR="00F32231">
              <w:rPr>
                <w:lang w:eastAsia="ar-SA"/>
              </w:rPr>
              <w:t xml:space="preserve"> es menor a 9, actualiza su estado a “Ignorar”. Si el factor de riesgo es mayor o igual a 9 y menor a 36, actualiza su estado a “Evaluar en la próxima iteración”. Si el factor de riesgo es mayor o igual a 36 y menor a 64, actualiza su estado a “Necesita plan de acción”, si el líder de proyecto decide posponerlo se actualiza su estado a “Evaluar en próxima iteración”. Si el factor de riesgo es mayor a 64, se actualiza su estado a “Riesgo crítico”.</w:t>
            </w:r>
          </w:p>
        </w:tc>
      </w:tr>
      <w:tr w:rsidR="00D708FD" w:rsidRPr="006C67BF" w14:paraId="768861A1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78664330" w14:textId="4431015D" w:rsidR="00D708FD" w:rsidRDefault="00D708FD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3</w:t>
            </w:r>
          </w:p>
        </w:tc>
        <w:tc>
          <w:tcPr>
            <w:tcW w:w="6656" w:type="dxa"/>
          </w:tcPr>
          <w:p w14:paraId="062C8F76" w14:textId="6434CC2A" w:rsidR="00D708FD" w:rsidRDefault="00DE1BF6" w:rsidP="004353A5">
            <w:pPr>
              <w:pStyle w:val="Prrafodelista"/>
              <w:numPr>
                <w:ilvl w:val="0"/>
                <w:numId w:val="32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Si el riesgo tiene asociado un plan de mitigación o minimización, y uno de contingencia simultáneamente en la iteración actual, el </w:t>
            </w:r>
            <w:r w:rsidR="00D708FD">
              <w:rPr>
                <w:lang w:eastAsia="ar-SA"/>
              </w:rPr>
              <w:t>sistema actualiza el estado del riesgo a “Riesgo planificado”.</w:t>
            </w:r>
          </w:p>
        </w:tc>
      </w:tr>
      <w:tr w:rsidR="00D708FD" w:rsidRPr="006C67BF" w14:paraId="10F79BA9" w14:textId="77777777" w:rsidTr="0037129C">
        <w:tc>
          <w:tcPr>
            <w:tcW w:w="1723" w:type="dxa"/>
            <w:shd w:val="clear" w:color="auto" w:fill="D9D9D9" w:themeFill="background1" w:themeFillShade="D9"/>
          </w:tcPr>
          <w:p w14:paraId="190255B1" w14:textId="3DD48EB2" w:rsidR="00D708FD" w:rsidRDefault="00D708FD" w:rsidP="0037129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Subflujo</w:t>
            </w:r>
            <w:proofErr w:type="spellEnd"/>
            <w:r>
              <w:rPr>
                <w:lang w:eastAsia="ar-SA"/>
              </w:rPr>
              <w:t xml:space="preserve"> 4</w:t>
            </w:r>
          </w:p>
        </w:tc>
        <w:tc>
          <w:tcPr>
            <w:tcW w:w="6656" w:type="dxa"/>
          </w:tcPr>
          <w:p w14:paraId="2BF1902F" w14:textId="33977877" w:rsidR="00D708FD" w:rsidRDefault="00D708FD">
            <w:pPr>
              <w:pStyle w:val="Prrafodelista"/>
              <w:numPr>
                <w:ilvl w:val="0"/>
                <w:numId w:val="34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El sistema actualiza el estado de todos los riesgos de la lista que no </w:t>
            </w:r>
            <w:r w:rsidR="00D43DFB">
              <w:rPr>
                <w:lang w:eastAsia="ar-SA"/>
              </w:rPr>
              <w:t>estén</w:t>
            </w:r>
            <w:r>
              <w:rPr>
                <w:lang w:eastAsia="ar-SA"/>
              </w:rPr>
              <w:t xml:space="preserve"> en el estado “Ignorar” a “Necesita evaluación”.</w:t>
            </w:r>
          </w:p>
          <w:p w14:paraId="099E177C" w14:textId="28389C77" w:rsidR="00D708FD" w:rsidRDefault="00D708FD">
            <w:pPr>
              <w:pStyle w:val="Prrafodelista"/>
              <w:numPr>
                <w:ilvl w:val="0"/>
                <w:numId w:val="34"/>
              </w:numPr>
              <w:ind w:left="751"/>
              <w:jc w:val="both"/>
              <w:rPr>
                <w:lang w:eastAsia="ar-SA"/>
              </w:rPr>
            </w:pPr>
            <w:r>
              <w:rPr>
                <w:lang w:eastAsia="ar-SA"/>
              </w:rPr>
              <w:t>El caso de uso termina.</w:t>
            </w:r>
          </w:p>
        </w:tc>
      </w:tr>
    </w:tbl>
    <w:p w14:paraId="284650BA" w14:textId="134CBFCD" w:rsidR="00293C26" w:rsidRDefault="00DE1BF6" w:rsidP="007C3A7E">
      <w:bookmarkStart w:id="64" w:name="_Toc228206481"/>
      <w:bookmarkStart w:id="65" w:name="_Toc228242381"/>
      <w:bookmarkStart w:id="66" w:name="_Toc228266927"/>
      <w:bookmarkStart w:id="67" w:name="_Toc234682919"/>
      <w:r>
        <w:t xml:space="preserve">Ver </w:t>
      </w:r>
      <w:hyperlink w:anchor="_Diagrama_de_estados" w:history="1">
        <w:r w:rsidRPr="004353A5">
          <w:rPr>
            <w:rStyle w:val="Hipervnculo"/>
          </w:rPr>
          <w:t>Diagrama de estados de los riesgos</w:t>
        </w:r>
      </w:hyperlink>
      <w:r>
        <w:t>.</w:t>
      </w:r>
    </w:p>
    <w:p w14:paraId="6AC9CAE4" w14:textId="5465FC86" w:rsidR="005B03AE" w:rsidRPr="002D3AFE" w:rsidRDefault="005B03AE" w:rsidP="005B03AE">
      <w:pPr>
        <w:rPr>
          <w:b/>
          <w:bCs/>
          <w:lang w:eastAsia="ar-SA"/>
        </w:rPr>
      </w:pPr>
      <w:r>
        <w:rPr>
          <w:b/>
          <w:bCs/>
          <w:lang w:eastAsia="ar-SA"/>
        </w:rPr>
        <w:t>Requerimientos asociados:</w:t>
      </w:r>
      <w:r w:rsidRPr="002D3AFE">
        <w:rPr>
          <w:lang w:eastAsia="ar-SA"/>
        </w:rPr>
        <w:t xml:space="preserve"> </w:t>
      </w:r>
      <w:r w:rsidR="00251ECD">
        <w:rPr>
          <w:lang w:eastAsia="ar-SA"/>
        </w:rPr>
        <w:t>RF10, RF12</w:t>
      </w:r>
      <w:r w:rsidRPr="002D3AFE">
        <w:rPr>
          <w:lang w:eastAsia="ar-SA"/>
        </w:rPr>
        <w:t>.</w:t>
      </w:r>
      <w:r>
        <w:rPr>
          <w:b/>
          <w:bCs/>
          <w:lang w:eastAsia="ar-SA"/>
        </w:rPr>
        <w:t xml:space="preserve"> </w:t>
      </w:r>
      <w:r w:rsidRPr="002D3AFE">
        <w:rPr>
          <w:lang w:eastAsia="ar-SA"/>
        </w:rPr>
        <w:t>Ver</w:t>
      </w:r>
      <w:r>
        <w:rPr>
          <w:lang w:eastAsia="ar-SA"/>
        </w:rPr>
        <w:t xml:space="preserve"> </w:t>
      </w:r>
      <w:hyperlink w:anchor="_Requerimientos" w:history="1">
        <w:r w:rsidRPr="002D3AFE">
          <w:rPr>
            <w:rStyle w:val="Hipervnculo"/>
            <w:lang w:eastAsia="ar-SA"/>
          </w:rPr>
          <w:t>Requerimientos</w:t>
        </w:r>
      </w:hyperlink>
      <w:r>
        <w:rPr>
          <w:lang w:eastAsia="ar-SA"/>
        </w:rPr>
        <w:t>.</w:t>
      </w:r>
    </w:p>
    <w:p w14:paraId="552FA263" w14:textId="77777777" w:rsidR="005B03AE" w:rsidRDefault="005B03AE" w:rsidP="007C3A7E"/>
    <w:p w14:paraId="08ECA44A" w14:textId="5FA717BB" w:rsidR="00DA157D" w:rsidRDefault="00347BE9" w:rsidP="00293C26">
      <w:pPr>
        <w:pStyle w:val="PSI-Ttulo1"/>
      </w:pPr>
      <w:bookmarkStart w:id="68" w:name="_Toc180246482"/>
      <w:r>
        <w:lastRenderedPageBreak/>
        <w:t>Diagramas Asociados</w:t>
      </w:r>
      <w:bookmarkStart w:id="69" w:name="_Toc234903959"/>
      <w:bookmarkEnd w:id="64"/>
      <w:bookmarkEnd w:id="65"/>
      <w:bookmarkEnd w:id="66"/>
      <w:bookmarkEnd w:id="67"/>
      <w:bookmarkEnd w:id="68"/>
    </w:p>
    <w:p w14:paraId="10AF5DA9" w14:textId="6028DFDE" w:rsidR="00DA157D" w:rsidRPr="007A7B00" w:rsidRDefault="00DA157D" w:rsidP="00DA157D">
      <w:pPr>
        <w:pStyle w:val="PSI-Ttulo2"/>
      </w:pPr>
      <w:bookmarkStart w:id="70" w:name="_Toc180246483"/>
      <w:r w:rsidRPr="007A7B00">
        <w:t xml:space="preserve">Diagrama de </w:t>
      </w:r>
      <w:r w:rsidR="004353A5">
        <w:t>C</w:t>
      </w:r>
      <w:r w:rsidRPr="007A7B00">
        <w:t xml:space="preserve">asos de </w:t>
      </w:r>
      <w:r w:rsidR="004353A5">
        <w:t>U</w:t>
      </w:r>
      <w:r w:rsidRPr="007A7B00">
        <w:t>so</w:t>
      </w:r>
      <w:bookmarkEnd w:id="69"/>
      <w:bookmarkEnd w:id="70"/>
    </w:p>
    <w:p w14:paraId="48DA5D1C" w14:textId="66B0AF47" w:rsidR="001C1A78" w:rsidRPr="00D31E5B" w:rsidRDefault="00461C2B" w:rsidP="001C1A78">
      <w:pPr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23411607" wp14:editId="08A0A387">
            <wp:extent cx="5400040" cy="4492625"/>
            <wp:effectExtent l="0" t="0" r="0" b="3175"/>
            <wp:docPr id="150928115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81159" name="Imagen 15092811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7F8" w14:textId="77777777" w:rsidR="001C1A78" w:rsidRPr="00D903DD" w:rsidRDefault="001C1A78" w:rsidP="001C1A78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>Fig. 1.1</w:t>
      </w:r>
      <w:r>
        <w:rPr>
          <w:noProof/>
        </w:rPr>
        <w:t>: Diagrama de Casos de Uso</w:t>
      </w:r>
      <w:r w:rsidRPr="00213641">
        <w:rPr>
          <w:noProof/>
        </w:rPr>
        <w:t>.</w:t>
      </w:r>
    </w:p>
    <w:p w14:paraId="0655DEEA" w14:textId="77777777" w:rsidR="003A2BCC" w:rsidRDefault="003A2BCC" w:rsidP="0054740D">
      <w:pPr>
        <w:pStyle w:val="PSI-Ttulo2"/>
      </w:pPr>
      <w:bookmarkStart w:id="71" w:name="_Toc180246484"/>
      <w:r w:rsidRPr="00354809">
        <w:lastRenderedPageBreak/>
        <w:t>Diagramas de Paquetes</w:t>
      </w:r>
      <w:bookmarkEnd w:id="71"/>
    </w:p>
    <w:p w14:paraId="499A2F4C" w14:textId="0BF93B93" w:rsidR="00F56074" w:rsidRDefault="00F56074" w:rsidP="00F56074">
      <w:r>
        <w:rPr>
          <w:noProof/>
        </w:rPr>
        <w:drawing>
          <wp:inline distT="0" distB="0" distL="0" distR="0" wp14:anchorId="61B11A75" wp14:editId="2CA6AC7E">
            <wp:extent cx="5400675" cy="3848100"/>
            <wp:effectExtent l="0" t="0" r="9525" b="0"/>
            <wp:docPr id="49782729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2EF8" w14:textId="77777777" w:rsidR="00F56074" w:rsidRDefault="00F56074" w:rsidP="00F56074"/>
    <w:p w14:paraId="09A3BA0E" w14:textId="2FF3B427" w:rsidR="00F56074" w:rsidRPr="00354809" w:rsidRDefault="00F56074" w:rsidP="00F56074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2</w:t>
      </w:r>
      <w:r w:rsidRPr="00213641">
        <w:rPr>
          <w:b/>
          <w:bCs/>
          <w:noProof/>
        </w:rPr>
        <w:t>.1</w:t>
      </w:r>
      <w:r>
        <w:rPr>
          <w:noProof/>
        </w:rPr>
        <w:t>: Diagrama de Paquetes</w:t>
      </w:r>
      <w:r w:rsidRPr="00213641">
        <w:rPr>
          <w:noProof/>
        </w:rPr>
        <w:t>.</w:t>
      </w:r>
    </w:p>
    <w:p w14:paraId="05D2E1F0" w14:textId="62C6564B" w:rsidR="003A2BCC" w:rsidRDefault="003A2BCC" w:rsidP="0054740D">
      <w:pPr>
        <w:pStyle w:val="PSI-Ttulo2"/>
      </w:pPr>
      <w:bookmarkStart w:id="72" w:name="_Toc180246485"/>
      <w:r w:rsidRPr="00C5422D">
        <w:lastRenderedPageBreak/>
        <w:t xml:space="preserve">Diagrama de </w:t>
      </w:r>
      <w:r w:rsidR="004353A5">
        <w:t>C</w:t>
      </w:r>
      <w:r w:rsidRPr="00C5422D">
        <w:t>omponentes</w:t>
      </w:r>
      <w:bookmarkEnd w:id="72"/>
    </w:p>
    <w:p w14:paraId="40714A13" w14:textId="77777777" w:rsidR="00076B95" w:rsidRDefault="00076B95" w:rsidP="00076B95">
      <w:pPr>
        <w:jc w:val="center"/>
      </w:pPr>
      <w:r>
        <w:rPr>
          <w:noProof/>
        </w:rPr>
        <w:drawing>
          <wp:inline distT="0" distB="0" distL="0" distR="0" wp14:anchorId="37CF83D5" wp14:editId="2F015ADF">
            <wp:extent cx="4255879" cy="6324600"/>
            <wp:effectExtent l="0" t="0" r="0" b="0"/>
            <wp:docPr id="207997923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60" cy="632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9B09" w14:textId="77777777" w:rsidR="00076B95" w:rsidRDefault="00076B95" w:rsidP="00076B95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2</w:t>
      </w:r>
      <w:r w:rsidRPr="00213641">
        <w:rPr>
          <w:b/>
          <w:bCs/>
          <w:noProof/>
        </w:rPr>
        <w:t>.1</w:t>
      </w:r>
      <w:r>
        <w:rPr>
          <w:noProof/>
        </w:rPr>
        <w:t>: Modelo de componentes.</w:t>
      </w:r>
    </w:p>
    <w:p w14:paraId="66FB0788" w14:textId="00EF5E40" w:rsidR="00823AA7" w:rsidRPr="00C5422D" w:rsidRDefault="00823AA7" w:rsidP="00823AA7">
      <w:pPr>
        <w:ind w:left="0" w:firstLine="0"/>
        <w:jc w:val="both"/>
      </w:pPr>
    </w:p>
    <w:p w14:paraId="58F025A8" w14:textId="577E3988" w:rsidR="0054740D" w:rsidRPr="0054740D" w:rsidRDefault="00823AA7" w:rsidP="00823AA7">
      <w:pPr>
        <w:pStyle w:val="PSI-Ttulo2"/>
        <w:ind w:left="0" w:firstLine="0"/>
      </w:pPr>
      <w:bookmarkStart w:id="73" w:name="_Toc180246486"/>
      <w:r>
        <w:lastRenderedPageBreak/>
        <w:t>D</w:t>
      </w:r>
      <w:r w:rsidR="0054740D" w:rsidRPr="0054740D">
        <w:t>iagrama de Clases</w:t>
      </w:r>
      <w:bookmarkEnd w:id="73"/>
    </w:p>
    <w:p w14:paraId="256D5EA3" w14:textId="16238C1C" w:rsidR="0054740D" w:rsidRDefault="00F56074" w:rsidP="00823AA7">
      <w:pPr>
        <w:ind w:left="0" w:firstLine="0"/>
        <w:jc w:val="both"/>
      </w:pPr>
      <w:r>
        <w:rPr>
          <w:noProof/>
        </w:rPr>
        <w:drawing>
          <wp:inline distT="0" distB="0" distL="0" distR="0" wp14:anchorId="4B8BFE52" wp14:editId="49F34ED1">
            <wp:extent cx="5391150" cy="5381625"/>
            <wp:effectExtent l="0" t="0" r="0" b="9525"/>
            <wp:docPr id="79268631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BA5B" w14:textId="77777777" w:rsidR="00F56074" w:rsidRDefault="00F56074" w:rsidP="00823AA7">
      <w:pPr>
        <w:ind w:left="0" w:firstLine="0"/>
        <w:jc w:val="both"/>
      </w:pPr>
    </w:p>
    <w:p w14:paraId="5C258296" w14:textId="01C7F698" w:rsidR="00F56074" w:rsidRDefault="00F56074" w:rsidP="00F56074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3</w:t>
      </w:r>
      <w:r w:rsidRPr="00213641">
        <w:rPr>
          <w:b/>
          <w:bCs/>
          <w:noProof/>
        </w:rPr>
        <w:t>.1</w:t>
      </w:r>
      <w:r>
        <w:rPr>
          <w:noProof/>
        </w:rPr>
        <w:t>: Diagrama de Clases</w:t>
      </w:r>
      <w:r w:rsidRPr="00213641">
        <w:rPr>
          <w:noProof/>
        </w:rPr>
        <w:t>.</w:t>
      </w:r>
    </w:p>
    <w:p w14:paraId="2A90C0C6" w14:textId="77777777" w:rsidR="00DE1BF6" w:rsidRDefault="00DE1BF6" w:rsidP="004353A5">
      <w:pPr>
        <w:rPr>
          <w:noProof/>
        </w:rPr>
      </w:pPr>
    </w:p>
    <w:p w14:paraId="4E045ED0" w14:textId="14B69E49" w:rsidR="00DE1BF6" w:rsidRDefault="00DE1BF6" w:rsidP="00DE1BF6">
      <w:pPr>
        <w:pStyle w:val="Ttulo2"/>
        <w:rPr>
          <w:noProof/>
        </w:rPr>
      </w:pPr>
      <w:bookmarkStart w:id="74" w:name="_Diagrama_de_estados"/>
      <w:bookmarkEnd w:id="74"/>
      <w:r>
        <w:rPr>
          <w:noProof/>
        </w:rPr>
        <w:lastRenderedPageBreak/>
        <w:t xml:space="preserve">Diagrama de </w:t>
      </w:r>
      <w:r w:rsidR="004353A5">
        <w:rPr>
          <w:noProof/>
        </w:rPr>
        <w:t>E</w:t>
      </w:r>
      <w:r>
        <w:rPr>
          <w:noProof/>
        </w:rPr>
        <w:t xml:space="preserve">stados de los </w:t>
      </w:r>
      <w:r w:rsidR="004353A5">
        <w:rPr>
          <w:noProof/>
        </w:rPr>
        <w:t>R</w:t>
      </w:r>
      <w:r>
        <w:rPr>
          <w:noProof/>
        </w:rPr>
        <w:t>iesgos</w:t>
      </w:r>
    </w:p>
    <w:p w14:paraId="110AE0BD" w14:textId="4FD7FB10" w:rsidR="00DE1BF6" w:rsidRPr="00DE1BF6" w:rsidRDefault="004353A5" w:rsidP="00DE1BF6">
      <w:r>
        <w:rPr>
          <w:noProof/>
        </w:rPr>
        <w:drawing>
          <wp:inline distT="0" distB="0" distL="0" distR="0" wp14:anchorId="19876D22" wp14:editId="1E1968D8">
            <wp:extent cx="1752600" cy="3695700"/>
            <wp:effectExtent l="0" t="0" r="0" b="0"/>
            <wp:docPr id="13703753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6357" w14:textId="1D4180E5" w:rsidR="00DE1BF6" w:rsidRPr="00DE1BF6" w:rsidRDefault="00DE1BF6" w:rsidP="00DE1BF6">
      <w:r>
        <w:rPr>
          <w:noProof/>
        </w:rPr>
        <w:lastRenderedPageBreak/>
        <w:drawing>
          <wp:inline distT="0" distB="0" distL="0" distR="0" wp14:anchorId="7B87B979" wp14:editId="7EB82F07">
            <wp:extent cx="5400040" cy="7097395"/>
            <wp:effectExtent l="0" t="0" r="0" b="8255"/>
            <wp:docPr id="5441886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1BF6" w:rsidRPr="00DE1BF6" w:rsidSect="006B61A1">
      <w:headerReference w:type="default" r:id="rId18"/>
      <w:footerReference w:type="default" r:id="rId19"/>
      <w:pgSz w:w="11906" w:h="16838"/>
      <w:pgMar w:top="1537" w:right="1701" w:bottom="1418" w:left="1701" w:header="567" w:footer="57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09AB9" w14:textId="77777777" w:rsidR="008157E8" w:rsidRDefault="008157E8" w:rsidP="00C94FBE">
      <w:pPr>
        <w:spacing w:before="0" w:line="240" w:lineRule="auto"/>
      </w:pPr>
      <w:r>
        <w:separator/>
      </w:r>
    </w:p>
    <w:p w14:paraId="19EC881F" w14:textId="77777777" w:rsidR="008157E8" w:rsidRDefault="008157E8"/>
  </w:endnote>
  <w:endnote w:type="continuationSeparator" w:id="0">
    <w:p w14:paraId="77FDD4CF" w14:textId="77777777" w:rsidR="008157E8" w:rsidRDefault="008157E8" w:rsidP="00C94FBE">
      <w:pPr>
        <w:spacing w:before="0" w:line="240" w:lineRule="auto"/>
      </w:pPr>
      <w:r>
        <w:continuationSeparator/>
      </w:r>
    </w:p>
    <w:p w14:paraId="5FDA0D25" w14:textId="77777777" w:rsidR="008157E8" w:rsidRDefault="008157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E5B3F" w14:textId="58ED2F5D" w:rsidR="00D255E1" w:rsidRDefault="00000000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E7659F">
          <w:t>T-Code</w:t>
        </w:r>
      </w:sdtContent>
    </w:sdt>
    <w:r w:rsidR="00F707F0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4B658C99" wp14:editId="4EAAF8A9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129692477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572934657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7081754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085BC41F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F707F0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1CFB063" wp14:editId="6D562628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217769601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1DD088F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 w:rsidR="00DD5A70">
          <w:tab/>
        </w:r>
        <w:r w:rsidR="00DD5A70">
          <w:tab/>
        </w:r>
        <w:r w:rsidR="00DD5A70">
          <w:tab/>
        </w:r>
        <w:r w:rsidR="00DD5A70">
          <w:tab/>
        </w:r>
        <w:r w:rsidR="00DD5A70" w:rsidRPr="00DD5A70">
          <w:rPr>
            <w:rFonts w:asciiTheme="majorHAnsi" w:hAnsiTheme="majorHAnsi" w:cstheme="majorHAnsi"/>
          </w:rPr>
          <w:t xml:space="preserve">Página </w:t>
        </w:r>
        <w:r w:rsidR="00FC203B" w:rsidRPr="00DD5A70">
          <w:rPr>
            <w:rFonts w:asciiTheme="majorHAnsi" w:hAnsiTheme="majorHAnsi" w:cstheme="majorHAnsi"/>
          </w:rPr>
          <w:fldChar w:fldCharType="begin"/>
        </w:r>
        <w:r w:rsidR="00DD5A70" w:rsidRPr="00DD5A70">
          <w:rPr>
            <w:rFonts w:asciiTheme="majorHAnsi" w:hAnsiTheme="majorHAnsi" w:cstheme="majorHAnsi"/>
          </w:rPr>
          <w:instrText xml:space="preserve"> PAGE </w:instrText>
        </w:r>
        <w:r w:rsidR="00FC203B" w:rsidRPr="00DD5A70">
          <w:rPr>
            <w:rFonts w:asciiTheme="majorHAnsi" w:hAnsiTheme="majorHAnsi" w:cstheme="majorHAnsi"/>
          </w:rPr>
          <w:fldChar w:fldCharType="separate"/>
        </w:r>
        <w:r w:rsidR="000A371B">
          <w:rPr>
            <w:rFonts w:asciiTheme="majorHAnsi" w:hAnsiTheme="majorHAnsi" w:cstheme="majorHAnsi"/>
            <w:noProof/>
          </w:rPr>
          <w:t>8</w:t>
        </w:r>
        <w:r w:rsidR="00FC203B" w:rsidRPr="00DD5A70">
          <w:rPr>
            <w:rFonts w:asciiTheme="majorHAnsi" w:hAnsiTheme="majorHAnsi" w:cstheme="majorHAnsi"/>
          </w:rPr>
          <w:fldChar w:fldCharType="end"/>
        </w:r>
        <w:r w:rsidR="00DD5A70" w:rsidRPr="00DD5A70">
          <w:rPr>
            <w:rFonts w:asciiTheme="majorHAnsi" w:hAnsiTheme="majorHAnsi" w:cstheme="majorHAnsi"/>
          </w:rPr>
          <w:t xml:space="preserve"> de </w:t>
        </w:r>
        <w:r w:rsidR="00FC203B" w:rsidRPr="00DD5A70">
          <w:rPr>
            <w:rFonts w:asciiTheme="majorHAnsi" w:hAnsiTheme="majorHAnsi" w:cstheme="majorHAnsi"/>
          </w:rPr>
          <w:fldChar w:fldCharType="begin"/>
        </w:r>
        <w:r w:rsidR="00DD5A70" w:rsidRPr="00DD5A70">
          <w:rPr>
            <w:rFonts w:asciiTheme="majorHAnsi" w:hAnsiTheme="majorHAnsi" w:cstheme="majorHAnsi"/>
          </w:rPr>
          <w:instrText xml:space="preserve"> NUMPAGES  </w:instrText>
        </w:r>
        <w:r w:rsidR="00FC203B" w:rsidRPr="00DD5A70">
          <w:rPr>
            <w:rFonts w:asciiTheme="majorHAnsi" w:hAnsiTheme="majorHAnsi" w:cstheme="majorHAnsi"/>
          </w:rPr>
          <w:fldChar w:fldCharType="separate"/>
        </w:r>
        <w:r w:rsidR="000A371B">
          <w:rPr>
            <w:rFonts w:asciiTheme="majorHAnsi" w:hAnsiTheme="majorHAnsi" w:cstheme="majorHAnsi"/>
            <w:noProof/>
          </w:rPr>
          <w:t>8</w:t>
        </w:r>
        <w:r w:rsidR="00FC203B" w:rsidRPr="00DD5A70">
          <w:rPr>
            <w:rFonts w:asciiTheme="majorHAnsi" w:hAnsiTheme="majorHAnsi" w:cstheme="majorHAnsi"/>
          </w:rPr>
          <w:fldChar w:fldCharType="end"/>
        </w:r>
      </w:sdtContent>
    </w:sdt>
    <w:r w:rsidR="00F707F0"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7AE8188" wp14:editId="07E4CD3D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135249951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69890E65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5ABF408C" w14:textId="76A6ED40" w:rsidR="0092483A" w:rsidRDefault="005A7D2C" w:rsidP="0092483A">
        <w:pPr>
          <w:tabs>
            <w:tab w:val="center" w:pos="4252"/>
          </w:tabs>
          <w:spacing w:before="0"/>
        </w:pPr>
        <w:r>
          <w:t xml:space="preserve">Agustín Collareda, Cintia </w:t>
        </w:r>
        <w:proofErr w:type="spellStart"/>
        <w:r>
          <w:t>Hernandez</w:t>
        </w:r>
        <w:proofErr w:type="spellEnd"/>
        <w:r>
          <w:t>, Hugo Frey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8BE6C6" w14:textId="77777777" w:rsidR="008157E8" w:rsidRDefault="008157E8" w:rsidP="00C94FBE">
      <w:pPr>
        <w:spacing w:before="0" w:line="240" w:lineRule="auto"/>
      </w:pPr>
      <w:r>
        <w:separator/>
      </w:r>
    </w:p>
    <w:p w14:paraId="77210D79" w14:textId="77777777" w:rsidR="008157E8" w:rsidRDefault="008157E8"/>
  </w:footnote>
  <w:footnote w:type="continuationSeparator" w:id="0">
    <w:p w14:paraId="3445C4E3" w14:textId="77777777" w:rsidR="008157E8" w:rsidRDefault="008157E8" w:rsidP="00C94FBE">
      <w:pPr>
        <w:spacing w:before="0" w:line="240" w:lineRule="auto"/>
      </w:pPr>
      <w:r>
        <w:continuationSeparator/>
      </w:r>
    </w:p>
    <w:p w14:paraId="739EF527" w14:textId="77777777" w:rsidR="008157E8" w:rsidRDefault="008157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F80B74E" w14:textId="7C9C2270" w:rsidR="000F4F97" w:rsidRDefault="006B61A1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Modelo de Casos de Uso</w:t>
        </w:r>
      </w:p>
    </w:sdtContent>
  </w:sdt>
  <w:p w14:paraId="08051A4F" w14:textId="6A8C7000" w:rsidR="00D255E1" w:rsidRPr="000F4F97" w:rsidRDefault="00E7659F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noProof/>
      </w:rPr>
      <w:drawing>
        <wp:anchor distT="0" distB="0" distL="114300" distR="114300" simplePos="0" relativeHeight="251684864" behindDoc="0" locked="0" layoutInCell="1" allowOverlap="1" wp14:anchorId="5F303FA9" wp14:editId="655F3634">
          <wp:simplePos x="0" y="0"/>
          <wp:positionH relativeFrom="column">
            <wp:posOffset>5136515</wp:posOffset>
          </wp:positionH>
          <wp:positionV relativeFrom="paragraph">
            <wp:posOffset>-419735</wp:posOffset>
          </wp:positionV>
          <wp:extent cx="667512" cy="621792"/>
          <wp:effectExtent l="0" t="0" r="0" b="6985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512" cy="6217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2483A">
      <w:rPr>
        <w:rFonts w:asciiTheme="majorHAnsi" w:eastAsiaTheme="majorEastAsia" w:hAnsiTheme="majorHAnsi" w:cstheme="majorBidi"/>
        <w:noProof/>
        <w:szCs w:val="36"/>
        <w:lang w:eastAsia="es-ES"/>
      </w:rPr>
      <w:drawing>
        <wp:anchor distT="0" distB="0" distL="114300" distR="114300" simplePos="0" relativeHeight="251682816" behindDoc="0" locked="0" layoutInCell="1" allowOverlap="1" wp14:anchorId="04E13788" wp14:editId="607C6916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707F0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160D0E0" wp14:editId="482AF7AE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693558085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FC4E37D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 w:rsidR="00F707F0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A39C93C" wp14:editId="5A143A40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242899611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AF5A4FF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 w:rsidR="00F707F0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5E9F4EB" wp14:editId="25EE397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064158701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898781148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258518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E92E60B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Vesta Risk Manager</w:t>
        </w:r>
      </w:sdtContent>
    </w:sdt>
    <w:r w:rsidR="000F4F97"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C75BE"/>
    <w:multiLevelType w:val="hybridMultilevel"/>
    <w:tmpl w:val="9C24AE1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66ECC"/>
    <w:multiLevelType w:val="hybridMultilevel"/>
    <w:tmpl w:val="9BBE2D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62D91"/>
    <w:multiLevelType w:val="hybridMultilevel"/>
    <w:tmpl w:val="2848CD0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67C54"/>
    <w:multiLevelType w:val="hybridMultilevel"/>
    <w:tmpl w:val="E1340F1A"/>
    <w:lvl w:ilvl="0" w:tplc="FFFFFFFF">
      <w:start w:val="1"/>
      <w:numFmt w:val="decimal"/>
      <w:lvlText w:val="%1."/>
      <w:lvlJc w:val="left"/>
      <w:pPr>
        <w:ind w:left="1021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A643E"/>
    <w:multiLevelType w:val="hybridMultilevel"/>
    <w:tmpl w:val="DE724D52"/>
    <w:lvl w:ilvl="0" w:tplc="FFFFFFFF">
      <w:start w:val="1"/>
      <w:numFmt w:val="decimal"/>
      <w:lvlText w:val="%1."/>
      <w:lvlJc w:val="left"/>
      <w:pPr>
        <w:ind w:left="1021" w:hanging="360"/>
      </w:pPr>
    </w:lvl>
    <w:lvl w:ilvl="1" w:tplc="FFFFFFFF" w:tentative="1">
      <w:start w:val="1"/>
      <w:numFmt w:val="lowerLetter"/>
      <w:lvlText w:val="%2."/>
      <w:lvlJc w:val="left"/>
      <w:pPr>
        <w:ind w:left="1741" w:hanging="360"/>
      </w:pPr>
    </w:lvl>
    <w:lvl w:ilvl="2" w:tplc="FFFFFFFF" w:tentative="1">
      <w:start w:val="1"/>
      <w:numFmt w:val="lowerRoman"/>
      <w:lvlText w:val="%3."/>
      <w:lvlJc w:val="right"/>
      <w:pPr>
        <w:ind w:left="2461" w:hanging="180"/>
      </w:pPr>
    </w:lvl>
    <w:lvl w:ilvl="3" w:tplc="FFFFFFFF" w:tentative="1">
      <w:start w:val="1"/>
      <w:numFmt w:val="decimal"/>
      <w:lvlText w:val="%4."/>
      <w:lvlJc w:val="left"/>
      <w:pPr>
        <w:ind w:left="3181" w:hanging="360"/>
      </w:pPr>
    </w:lvl>
    <w:lvl w:ilvl="4" w:tplc="FFFFFFFF" w:tentative="1">
      <w:start w:val="1"/>
      <w:numFmt w:val="lowerLetter"/>
      <w:lvlText w:val="%5."/>
      <w:lvlJc w:val="left"/>
      <w:pPr>
        <w:ind w:left="3901" w:hanging="360"/>
      </w:pPr>
    </w:lvl>
    <w:lvl w:ilvl="5" w:tplc="FFFFFFFF" w:tentative="1">
      <w:start w:val="1"/>
      <w:numFmt w:val="lowerRoman"/>
      <w:lvlText w:val="%6."/>
      <w:lvlJc w:val="right"/>
      <w:pPr>
        <w:ind w:left="4621" w:hanging="180"/>
      </w:pPr>
    </w:lvl>
    <w:lvl w:ilvl="6" w:tplc="FFFFFFFF" w:tentative="1">
      <w:start w:val="1"/>
      <w:numFmt w:val="decimal"/>
      <w:lvlText w:val="%7."/>
      <w:lvlJc w:val="left"/>
      <w:pPr>
        <w:ind w:left="5341" w:hanging="360"/>
      </w:pPr>
    </w:lvl>
    <w:lvl w:ilvl="7" w:tplc="FFFFFFFF" w:tentative="1">
      <w:start w:val="1"/>
      <w:numFmt w:val="lowerLetter"/>
      <w:lvlText w:val="%8."/>
      <w:lvlJc w:val="left"/>
      <w:pPr>
        <w:ind w:left="6061" w:hanging="360"/>
      </w:pPr>
    </w:lvl>
    <w:lvl w:ilvl="8" w:tplc="FFFFFFFF" w:tentative="1">
      <w:start w:val="1"/>
      <w:numFmt w:val="lowerRoman"/>
      <w:lvlText w:val="%9."/>
      <w:lvlJc w:val="right"/>
      <w:pPr>
        <w:ind w:left="6781" w:hanging="180"/>
      </w:pPr>
    </w:lvl>
  </w:abstractNum>
  <w:abstractNum w:abstractNumId="5" w15:restartNumberingAfterBreak="0">
    <w:nsid w:val="13A41C7D"/>
    <w:multiLevelType w:val="multilevel"/>
    <w:tmpl w:val="1666A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50785"/>
    <w:multiLevelType w:val="hybridMultilevel"/>
    <w:tmpl w:val="582642E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46ECE"/>
    <w:multiLevelType w:val="hybridMultilevel"/>
    <w:tmpl w:val="6A84D88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D1431"/>
    <w:multiLevelType w:val="hybridMultilevel"/>
    <w:tmpl w:val="E18C4C8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77517C"/>
    <w:multiLevelType w:val="hybridMultilevel"/>
    <w:tmpl w:val="DE724D52"/>
    <w:lvl w:ilvl="0" w:tplc="FFFFFFFF">
      <w:start w:val="1"/>
      <w:numFmt w:val="decimal"/>
      <w:lvlText w:val="%1."/>
      <w:lvlJc w:val="left"/>
      <w:pPr>
        <w:ind w:left="1021" w:hanging="360"/>
      </w:pPr>
    </w:lvl>
    <w:lvl w:ilvl="1" w:tplc="FFFFFFFF" w:tentative="1">
      <w:start w:val="1"/>
      <w:numFmt w:val="lowerLetter"/>
      <w:lvlText w:val="%2."/>
      <w:lvlJc w:val="left"/>
      <w:pPr>
        <w:ind w:left="1741" w:hanging="360"/>
      </w:pPr>
    </w:lvl>
    <w:lvl w:ilvl="2" w:tplc="FFFFFFFF" w:tentative="1">
      <w:start w:val="1"/>
      <w:numFmt w:val="lowerRoman"/>
      <w:lvlText w:val="%3."/>
      <w:lvlJc w:val="right"/>
      <w:pPr>
        <w:ind w:left="2461" w:hanging="180"/>
      </w:pPr>
    </w:lvl>
    <w:lvl w:ilvl="3" w:tplc="FFFFFFFF" w:tentative="1">
      <w:start w:val="1"/>
      <w:numFmt w:val="decimal"/>
      <w:lvlText w:val="%4."/>
      <w:lvlJc w:val="left"/>
      <w:pPr>
        <w:ind w:left="3181" w:hanging="360"/>
      </w:pPr>
    </w:lvl>
    <w:lvl w:ilvl="4" w:tplc="FFFFFFFF" w:tentative="1">
      <w:start w:val="1"/>
      <w:numFmt w:val="lowerLetter"/>
      <w:lvlText w:val="%5."/>
      <w:lvlJc w:val="left"/>
      <w:pPr>
        <w:ind w:left="3901" w:hanging="360"/>
      </w:pPr>
    </w:lvl>
    <w:lvl w:ilvl="5" w:tplc="FFFFFFFF" w:tentative="1">
      <w:start w:val="1"/>
      <w:numFmt w:val="lowerRoman"/>
      <w:lvlText w:val="%6."/>
      <w:lvlJc w:val="right"/>
      <w:pPr>
        <w:ind w:left="4621" w:hanging="180"/>
      </w:pPr>
    </w:lvl>
    <w:lvl w:ilvl="6" w:tplc="FFFFFFFF" w:tentative="1">
      <w:start w:val="1"/>
      <w:numFmt w:val="decimal"/>
      <w:lvlText w:val="%7."/>
      <w:lvlJc w:val="left"/>
      <w:pPr>
        <w:ind w:left="5341" w:hanging="360"/>
      </w:pPr>
    </w:lvl>
    <w:lvl w:ilvl="7" w:tplc="FFFFFFFF" w:tentative="1">
      <w:start w:val="1"/>
      <w:numFmt w:val="lowerLetter"/>
      <w:lvlText w:val="%8."/>
      <w:lvlJc w:val="left"/>
      <w:pPr>
        <w:ind w:left="6061" w:hanging="360"/>
      </w:pPr>
    </w:lvl>
    <w:lvl w:ilvl="8" w:tplc="FFFFFFFF" w:tentative="1">
      <w:start w:val="1"/>
      <w:numFmt w:val="lowerRoman"/>
      <w:lvlText w:val="%9."/>
      <w:lvlJc w:val="right"/>
      <w:pPr>
        <w:ind w:left="6781" w:hanging="180"/>
      </w:pPr>
    </w:lvl>
  </w:abstractNum>
  <w:abstractNum w:abstractNumId="10" w15:restartNumberingAfterBreak="0">
    <w:nsid w:val="1FE376DE"/>
    <w:multiLevelType w:val="hybridMultilevel"/>
    <w:tmpl w:val="3E32806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9492F"/>
    <w:multiLevelType w:val="hybridMultilevel"/>
    <w:tmpl w:val="2FA66D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854AC"/>
    <w:multiLevelType w:val="hybridMultilevel"/>
    <w:tmpl w:val="47C818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46C35"/>
    <w:multiLevelType w:val="hybridMultilevel"/>
    <w:tmpl w:val="FBBE55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26DD0"/>
    <w:multiLevelType w:val="hybridMultilevel"/>
    <w:tmpl w:val="403EF5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6905EE"/>
    <w:multiLevelType w:val="hybridMultilevel"/>
    <w:tmpl w:val="7518A8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83C3C"/>
    <w:multiLevelType w:val="hybridMultilevel"/>
    <w:tmpl w:val="F864BA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304A0"/>
    <w:multiLevelType w:val="hybridMultilevel"/>
    <w:tmpl w:val="0CEAC0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946F2"/>
    <w:multiLevelType w:val="hybridMultilevel"/>
    <w:tmpl w:val="FD6A8D1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644057"/>
    <w:multiLevelType w:val="hybridMultilevel"/>
    <w:tmpl w:val="DE724D52"/>
    <w:lvl w:ilvl="0" w:tplc="2C0A000F">
      <w:start w:val="1"/>
      <w:numFmt w:val="decimal"/>
      <w:lvlText w:val="%1."/>
      <w:lvlJc w:val="left"/>
      <w:pPr>
        <w:ind w:left="1021" w:hanging="360"/>
      </w:pPr>
    </w:lvl>
    <w:lvl w:ilvl="1" w:tplc="2C0A0019" w:tentative="1">
      <w:start w:val="1"/>
      <w:numFmt w:val="lowerLetter"/>
      <w:lvlText w:val="%2."/>
      <w:lvlJc w:val="left"/>
      <w:pPr>
        <w:ind w:left="1741" w:hanging="360"/>
      </w:pPr>
    </w:lvl>
    <w:lvl w:ilvl="2" w:tplc="2C0A001B" w:tentative="1">
      <w:start w:val="1"/>
      <w:numFmt w:val="lowerRoman"/>
      <w:lvlText w:val="%3."/>
      <w:lvlJc w:val="right"/>
      <w:pPr>
        <w:ind w:left="2461" w:hanging="180"/>
      </w:pPr>
    </w:lvl>
    <w:lvl w:ilvl="3" w:tplc="2C0A000F" w:tentative="1">
      <w:start w:val="1"/>
      <w:numFmt w:val="decimal"/>
      <w:lvlText w:val="%4."/>
      <w:lvlJc w:val="left"/>
      <w:pPr>
        <w:ind w:left="3181" w:hanging="360"/>
      </w:pPr>
    </w:lvl>
    <w:lvl w:ilvl="4" w:tplc="2C0A0019" w:tentative="1">
      <w:start w:val="1"/>
      <w:numFmt w:val="lowerLetter"/>
      <w:lvlText w:val="%5."/>
      <w:lvlJc w:val="left"/>
      <w:pPr>
        <w:ind w:left="3901" w:hanging="360"/>
      </w:pPr>
    </w:lvl>
    <w:lvl w:ilvl="5" w:tplc="2C0A001B" w:tentative="1">
      <w:start w:val="1"/>
      <w:numFmt w:val="lowerRoman"/>
      <w:lvlText w:val="%6."/>
      <w:lvlJc w:val="right"/>
      <w:pPr>
        <w:ind w:left="4621" w:hanging="180"/>
      </w:pPr>
    </w:lvl>
    <w:lvl w:ilvl="6" w:tplc="2C0A000F" w:tentative="1">
      <w:start w:val="1"/>
      <w:numFmt w:val="decimal"/>
      <w:lvlText w:val="%7."/>
      <w:lvlJc w:val="left"/>
      <w:pPr>
        <w:ind w:left="5341" w:hanging="360"/>
      </w:pPr>
    </w:lvl>
    <w:lvl w:ilvl="7" w:tplc="2C0A0019" w:tentative="1">
      <w:start w:val="1"/>
      <w:numFmt w:val="lowerLetter"/>
      <w:lvlText w:val="%8."/>
      <w:lvlJc w:val="left"/>
      <w:pPr>
        <w:ind w:left="6061" w:hanging="360"/>
      </w:pPr>
    </w:lvl>
    <w:lvl w:ilvl="8" w:tplc="2C0A001B" w:tentative="1">
      <w:start w:val="1"/>
      <w:numFmt w:val="lowerRoman"/>
      <w:lvlText w:val="%9."/>
      <w:lvlJc w:val="right"/>
      <w:pPr>
        <w:ind w:left="6781" w:hanging="180"/>
      </w:pPr>
    </w:lvl>
  </w:abstractNum>
  <w:abstractNum w:abstractNumId="20" w15:restartNumberingAfterBreak="0">
    <w:nsid w:val="483440FB"/>
    <w:multiLevelType w:val="hybridMultilevel"/>
    <w:tmpl w:val="4042A9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04E63"/>
    <w:multiLevelType w:val="hybridMultilevel"/>
    <w:tmpl w:val="DE724D52"/>
    <w:lvl w:ilvl="0" w:tplc="FFFFFFFF">
      <w:start w:val="1"/>
      <w:numFmt w:val="decimal"/>
      <w:lvlText w:val="%1."/>
      <w:lvlJc w:val="left"/>
      <w:pPr>
        <w:ind w:left="1021" w:hanging="360"/>
      </w:pPr>
    </w:lvl>
    <w:lvl w:ilvl="1" w:tplc="FFFFFFFF" w:tentative="1">
      <w:start w:val="1"/>
      <w:numFmt w:val="lowerLetter"/>
      <w:lvlText w:val="%2."/>
      <w:lvlJc w:val="left"/>
      <w:pPr>
        <w:ind w:left="1741" w:hanging="360"/>
      </w:pPr>
    </w:lvl>
    <w:lvl w:ilvl="2" w:tplc="FFFFFFFF" w:tentative="1">
      <w:start w:val="1"/>
      <w:numFmt w:val="lowerRoman"/>
      <w:lvlText w:val="%3."/>
      <w:lvlJc w:val="right"/>
      <w:pPr>
        <w:ind w:left="2461" w:hanging="180"/>
      </w:pPr>
    </w:lvl>
    <w:lvl w:ilvl="3" w:tplc="FFFFFFFF" w:tentative="1">
      <w:start w:val="1"/>
      <w:numFmt w:val="decimal"/>
      <w:lvlText w:val="%4."/>
      <w:lvlJc w:val="left"/>
      <w:pPr>
        <w:ind w:left="3181" w:hanging="360"/>
      </w:pPr>
    </w:lvl>
    <w:lvl w:ilvl="4" w:tplc="FFFFFFFF" w:tentative="1">
      <w:start w:val="1"/>
      <w:numFmt w:val="lowerLetter"/>
      <w:lvlText w:val="%5."/>
      <w:lvlJc w:val="left"/>
      <w:pPr>
        <w:ind w:left="3901" w:hanging="360"/>
      </w:pPr>
    </w:lvl>
    <w:lvl w:ilvl="5" w:tplc="FFFFFFFF" w:tentative="1">
      <w:start w:val="1"/>
      <w:numFmt w:val="lowerRoman"/>
      <w:lvlText w:val="%6."/>
      <w:lvlJc w:val="right"/>
      <w:pPr>
        <w:ind w:left="4621" w:hanging="180"/>
      </w:pPr>
    </w:lvl>
    <w:lvl w:ilvl="6" w:tplc="FFFFFFFF" w:tentative="1">
      <w:start w:val="1"/>
      <w:numFmt w:val="decimal"/>
      <w:lvlText w:val="%7."/>
      <w:lvlJc w:val="left"/>
      <w:pPr>
        <w:ind w:left="5341" w:hanging="360"/>
      </w:pPr>
    </w:lvl>
    <w:lvl w:ilvl="7" w:tplc="FFFFFFFF" w:tentative="1">
      <w:start w:val="1"/>
      <w:numFmt w:val="lowerLetter"/>
      <w:lvlText w:val="%8."/>
      <w:lvlJc w:val="left"/>
      <w:pPr>
        <w:ind w:left="6061" w:hanging="360"/>
      </w:pPr>
    </w:lvl>
    <w:lvl w:ilvl="8" w:tplc="FFFFFFFF" w:tentative="1">
      <w:start w:val="1"/>
      <w:numFmt w:val="lowerRoman"/>
      <w:lvlText w:val="%9."/>
      <w:lvlJc w:val="right"/>
      <w:pPr>
        <w:ind w:left="6781" w:hanging="180"/>
      </w:pPr>
    </w:lvl>
  </w:abstractNum>
  <w:abstractNum w:abstractNumId="22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23" w15:restartNumberingAfterBreak="0">
    <w:nsid w:val="52DA2957"/>
    <w:multiLevelType w:val="hybridMultilevel"/>
    <w:tmpl w:val="D39A30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21164"/>
    <w:multiLevelType w:val="multilevel"/>
    <w:tmpl w:val="B3A0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406570"/>
    <w:multiLevelType w:val="hybridMultilevel"/>
    <w:tmpl w:val="A9A6BCA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EF44D4"/>
    <w:multiLevelType w:val="hybridMultilevel"/>
    <w:tmpl w:val="AA16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564FBA"/>
    <w:multiLevelType w:val="hybridMultilevel"/>
    <w:tmpl w:val="4558A2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9261A6"/>
    <w:multiLevelType w:val="hybridMultilevel"/>
    <w:tmpl w:val="BB20410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C7473A"/>
    <w:multiLevelType w:val="hybridMultilevel"/>
    <w:tmpl w:val="F3C0AB6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2349D"/>
    <w:multiLevelType w:val="hybridMultilevel"/>
    <w:tmpl w:val="968E578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9A254A"/>
    <w:multiLevelType w:val="hybridMultilevel"/>
    <w:tmpl w:val="7AB03ED6"/>
    <w:lvl w:ilvl="0" w:tplc="D5ACA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0A6D40"/>
    <w:multiLevelType w:val="hybridMultilevel"/>
    <w:tmpl w:val="46966B8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4E50D8"/>
    <w:multiLevelType w:val="hybridMultilevel"/>
    <w:tmpl w:val="CFC66396"/>
    <w:lvl w:ilvl="0" w:tplc="505E848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A904F3"/>
    <w:multiLevelType w:val="hybridMultilevel"/>
    <w:tmpl w:val="FBBE55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C14454"/>
    <w:multiLevelType w:val="hybridMultilevel"/>
    <w:tmpl w:val="34CA71B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B737D3"/>
    <w:multiLevelType w:val="hybridMultilevel"/>
    <w:tmpl w:val="C27222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633097244">
    <w:abstractNumId w:val="37"/>
  </w:num>
  <w:num w:numId="2" w16cid:durableId="2069914435">
    <w:abstractNumId w:val="22"/>
  </w:num>
  <w:num w:numId="3" w16cid:durableId="17052992">
    <w:abstractNumId w:val="33"/>
  </w:num>
  <w:num w:numId="4" w16cid:durableId="1192956375">
    <w:abstractNumId w:val="12"/>
  </w:num>
  <w:num w:numId="5" w16cid:durableId="62684490">
    <w:abstractNumId w:val="36"/>
  </w:num>
  <w:num w:numId="6" w16cid:durableId="1936018770">
    <w:abstractNumId w:val="34"/>
  </w:num>
  <w:num w:numId="7" w16cid:durableId="2005663802">
    <w:abstractNumId w:val="8"/>
  </w:num>
  <w:num w:numId="8" w16cid:durableId="1037119053">
    <w:abstractNumId w:val="17"/>
  </w:num>
  <w:num w:numId="9" w16cid:durableId="1403210171">
    <w:abstractNumId w:val="26"/>
  </w:num>
  <w:num w:numId="10" w16cid:durableId="825705582">
    <w:abstractNumId w:val="16"/>
  </w:num>
  <w:num w:numId="11" w16cid:durableId="530843615">
    <w:abstractNumId w:val="10"/>
  </w:num>
  <w:num w:numId="12" w16cid:durableId="435246939">
    <w:abstractNumId w:val="2"/>
  </w:num>
  <w:num w:numId="13" w16cid:durableId="855655393">
    <w:abstractNumId w:val="1"/>
  </w:num>
  <w:num w:numId="14" w16cid:durableId="470681321">
    <w:abstractNumId w:val="30"/>
  </w:num>
  <w:num w:numId="15" w16cid:durableId="611789797">
    <w:abstractNumId w:val="35"/>
  </w:num>
  <w:num w:numId="16" w16cid:durableId="132017707">
    <w:abstractNumId w:val="7"/>
  </w:num>
  <w:num w:numId="17" w16cid:durableId="1763843354">
    <w:abstractNumId w:val="11"/>
  </w:num>
  <w:num w:numId="18" w16cid:durableId="1345011037">
    <w:abstractNumId w:val="23"/>
  </w:num>
  <w:num w:numId="19" w16cid:durableId="223416758">
    <w:abstractNumId w:val="32"/>
  </w:num>
  <w:num w:numId="20" w16cid:durableId="1804498520">
    <w:abstractNumId w:val="0"/>
  </w:num>
  <w:num w:numId="21" w16cid:durableId="616332293">
    <w:abstractNumId w:val="27"/>
  </w:num>
  <w:num w:numId="22" w16cid:durableId="10686110">
    <w:abstractNumId w:val="18"/>
  </w:num>
  <w:num w:numId="23" w16cid:durableId="745877979">
    <w:abstractNumId w:val="25"/>
  </w:num>
  <w:num w:numId="24" w16cid:durableId="1461337463">
    <w:abstractNumId w:val="14"/>
  </w:num>
  <w:num w:numId="25" w16cid:durableId="1163277846">
    <w:abstractNumId w:val="20"/>
  </w:num>
  <w:num w:numId="26" w16cid:durableId="2010867602">
    <w:abstractNumId w:val="13"/>
  </w:num>
  <w:num w:numId="27" w16cid:durableId="560292976">
    <w:abstractNumId w:val="29"/>
  </w:num>
  <w:num w:numId="28" w16cid:durableId="914827894">
    <w:abstractNumId w:val="24"/>
  </w:num>
  <w:num w:numId="29" w16cid:durableId="156071626">
    <w:abstractNumId w:val="5"/>
  </w:num>
  <w:num w:numId="30" w16cid:durableId="1924994490">
    <w:abstractNumId w:val="19"/>
  </w:num>
  <w:num w:numId="31" w16cid:durableId="1905607092">
    <w:abstractNumId w:val="4"/>
  </w:num>
  <w:num w:numId="32" w16cid:durableId="2033874762">
    <w:abstractNumId w:val="21"/>
  </w:num>
  <w:num w:numId="33" w16cid:durableId="1131021228">
    <w:abstractNumId w:val="3"/>
  </w:num>
  <w:num w:numId="34" w16cid:durableId="1197893195">
    <w:abstractNumId w:val="9"/>
  </w:num>
  <w:num w:numId="35" w16cid:durableId="910121889">
    <w:abstractNumId w:val="31"/>
  </w:num>
  <w:num w:numId="36" w16cid:durableId="1163544921">
    <w:abstractNumId w:val="6"/>
  </w:num>
  <w:num w:numId="37" w16cid:durableId="838039340">
    <w:abstractNumId w:val="15"/>
  </w:num>
  <w:num w:numId="38" w16cid:durableId="251086344">
    <w:abstractNumId w:val="2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7F0"/>
    <w:rsid w:val="00011BED"/>
    <w:rsid w:val="0001409B"/>
    <w:rsid w:val="00017EFE"/>
    <w:rsid w:val="00045F1A"/>
    <w:rsid w:val="0005240B"/>
    <w:rsid w:val="0007211D"/>
    <w:rsid w:val="00075E8F"/>
    <w:rsid w:val="00076B95"/>
    <w:rsid w:val="000819ED"/>
    <w:rsid w:val="00087F53"/>
    <w:rsid w:val="00092BC0"/>
    <w:rsid w:val="000A0FE7"/>
    <w:rsid w:val="000A1FA5"/>
    <w:rsid w:val="000A371B"/>
    <w:rsid w:val="000B6121"/>
    <w:rsid w:val="000C3C44"/>
    <w:rsid w:val="000C4C42"/>
    <w:rsid w:val="000C4E31"/>
    <w:rsid w:val="000D3C0D"/>
    <w:rsid w:val="000D4C6E"/>
    <w:rsid w:val="000D771C"/>
    <w:rsid w:val="000F1888"/>
    <w:rsid w:val="000F1BCA"/>
    <w:rsid w:val="000F4925"/>
    <w:rsid w:val="000F4F97"/>
    <w:rsid w:val="000F79DF"/>
    <w:rsid w:val="001010B8"/>
    <w:rsid w:val="001029BC"/>
    <w:rsid w:val="00102BF1"/>
    <w:rsid w:val="0010416D"/>
    <w:rsid w:val="00106A83"/>
    <w:rsid w:val="001163FF"/>
    <w:rsid w:val="0012205F"/>
    <w:rsid w:val="0013235D"/>
    <w:rsid w:val="001343B4"/>
    <w:rsid w:val="001366C9"/>
    <w:rsid w:val="001410A7"/>
    <w:rsid w:val="00144AE4"/>
    <w:rsid w:val="00150702"/>
    <w:rsid w:val="0015399F"/>
    <w:rsid w:val="00167468"/>
    <w:rsid w:val="00180AF1"/>
    <w:rsid w:val="00183953"/>
    <w:rsid w:val="001856D5"/>
    <w:rsid w:val="00185A46"/>
    <w:rsid w:val="00191198"/>
    <w:rsid w:val="00194106"/>
    <w:rsid w:val="001950C8"/>
    <w:rsid w:val="001A2EE6"/>
    <w:rsid w:val="001A38C0"/>
    <w:rsid w:val="001A55F2"/>
    <w:rsid w:val="001B5B08"/>
    <w:rsid w:val="001C1A78"/>
    <w:rsid w:val="001C6104"/>
    <w:rsid w:val="001C799E"/>
    <w:rsid w:val="001E1823"/>
    <w:rsid w:val="001F1E92"/>
    <w:rsid w:val="001F2D6D"/>
    <w:rsid w:val="001F5F92"/>
    <w:rsid w:val="00201B43"/>
    <w:rsid w:val="002029A8"/>
    <w:rsid w:val="0020621B"/>
    <w:rsid w:val="00217A70"/>
    <w:rsid w:val="00220B2B"/>
    <w:rsid w:val="00224B75"/>
    <w:rsid w:val="00231683"/>
    <w:rsid w:val="00251ECD"/>
    <w:rsid w:val="00265195"/>
    <w:rsid w:val="00266582"/>
    <w:rsid w:val="00266C42"/>
    <w:rsid w:val="00267DC2"/>
    <w:rsid w:val="00272F81"/>
    <w:rsid w:val="00274C15"/>
    <w:rsid w:val="002813A5"/>
    <w:rsid w:val="002937DD"/>
    <w:rsid w:val="00293C26"/>
    <w:rsid w:val="00294B01"/>
    <w:rsid w:val="0029553B"/>
    <w:rsid w:val="00295CA9"/>
    <w:rsid w:val="002A3281"/>
    <w:rsid w:val="002A41AA"/>
    <w:rsid w:val="002B038C"/>
    <w:rsid w:val="002B1B29"/>
    <w:rsid w:val="002B506A"/>
    <w:rsid w:val="002B5AF9"/>
    <w:rsid w:val="002C1965"/>
    <w:rsid w:val="002D0CCB"/>
    <w:rsid w:val="002D3AFE"/>
    <w:rsid w:val="002E048E"/>
    <w:rsid w:val="002E0AB6"/>
    <w:rsid w:val="002E2B13"/>
    <w:rsid w:val="002E7874"/>
    <w:rsid w:val="002F0924"/>
    <w:rsid w:val="002F1461"/>
    <w:rsid w:val="002F150C"/>
    <w:rsid w:val="002F67BA"/>
    <w:rsid w:val="002F7C2D"/>
    <w:rsid w:val="00312D50"/>
    <w:rsid w:val="003130E3"/>
    <w:rsid w:val="003149A1"/>
    <w:rsid w:val="003163C6"/>
    <w:rsid w:val="0032135D"/>
    <w:rsid w:val="00321FED"/>
    <w:rsid w:val="00325B0C"/>
    <w:rsid w:val="00330EA7"/>
    <w:rsid w:val="00337C49"/>
    <w:rsid w:val="00343F7C"/>
    <w:rsid w:val="00344258"/>
    <w:rsid w:val="00346864"/>
    <w:rsid w:val="00347BE9"/>
    <w:rsid w:val="003500FF"/>
    <w:rsid w:val="00350E39"/>
    <w:rsid w:val="003560F2"/>
    <w:rsid w:val="0036074C"/>
    <w:rsid w:val="00363FD1"/>
    <w:rsid w:val="0037426C"/>
    <w:rsid w:val="00397566"/>
    <w:rsid w:val="003A2BCC"/>
    <w:rsid w:val="003B12F9"/>
    <w:rsid w:val="003B7F1F"/>
    <w:rsid w:val="003C54B1"/>
    <w:rsid w:val="003D772A"/>
    <w:rsid w:val="003E0BCD"/>
    <w:rsid w:val="003E119B"/>
    <w:rsid w:val="003E12FE"/>
    <w:rsid w:val="003F5180"/>
    <w:rsid w:val="003F5E87"/>
    <w:rsid w:val="0040066E"/>
    <w:rsid w:val="004039F3"/>
    <w:rsid w:val="00416F7A"/>
    <w:rsid w:val="004353A5"/>
    <w:rsid w:val="004525FF"/>
    <w:rsid w:val="00452D08"/>
    <w:rsid w:val="00461C2B"/>
    <w:rsid w:val="00466CB3"/>
    <w:rsid w:val="00467D26"/>
    <w:rsid w:val="004807AF"/>
    <w:rsid w:val="00480CBE"/>
    <w:rsid w:val="00484B54"/>
    <w:rsid w:val="00493ACC"/>
    <w:rsid w:val="004A253F"/>
    <w:rsid w:val="004A54C8"/>
    <w:rsid w:val="004B1EA9"/>
    <w:rsid w:val="004C5D7E"/>
    <w:rsid w:val="004C64F8"/>
    <w:rsid w:val="004D45CD"/>
    <w:rsid w:val="004D5185"/>
    <w:rsid w:val="004D6ED7"/>
    <w:rsid w:val="004E26C3"/>
    <w:rsid w:val="004E46E1"/>
    <w:rsid w:val="004E4935"/>
    <w:rsid w:val="004F4D25"/>
    <w:rsid w:val="004F4EB6"/>
    <w:rsid w:val="004F545E"/>
    <w:rsid w:val="005017FA"/>
    <w:rsid w:val="005043CD"/>
    <w:rsid w:val="005046A5"/>
    <w:rsid w:val="00504A67"/>
    <w:rsid w:val="00511D9A"/>
    <w:rsid w:val="00515617"/>
    <w:rsid w:val="005303DB"/>
    <w:rsid w:val="005304BC"/>
    <w:rsid w:val="0054134E"/>
    <w:rsid w:val="0054740D"/>
    <w:rsid w:val="00564033"/>
    <w:rsid w:val="00565067"/>
    <w:rsid w:val="00570F4F"/>
    <w:rsid w:val="005714B3"/>
    <w:rsid w:val="0057515A"/>
    <w:rsid w:val="00577F6D"/>
    <w:rsid w:val="005857BB"/>
    <w:rsid w:val="005909C9"/>
    <w:rsid w:val="0059596F"/>
    <w:rsid w:val="00597A23"/>
    <w:rsid w:val="005A0664"/>
    <w:rsid w:val="005A52A2"/>
    <w:rsid w:val="005A7D2C"/>
    <w:rsid w:val="005B03AE"/>
    <w:rsid w:val="005B2167"/>
    <w:rsid w:val="005B5AEE"/>
    <w:rsid w:val="005B6373"/>
    <w:rsid w:val="005E34EF"/>
    <w:rsid w:val="005E76A4"/>
    <w:rsid w:val="005F133C"/>
    <w:rsid w:val="005F5429"/>
    <w:rsid w:val="005F560F"/>
    <w:rsid w:val="005F60BA"/>
    <w:rsid w:val="00606234"/>
    <w:rsid w:val="006124BF"/>
    <w:rsid w:val="00616A6E"/>
    <w:rsid w:val="006177BF"/>
    <w:rsid w:val="006366FD"/>
    <w:rsid w:val="00651E7D"/>
    <w:rsid w:val="00653C38"/>
    <w:rsid w:val="006621C4"/>
    <w:rsid w:val="00674C1F"/>
    <w:rsid w:val="00686876"/>
    <w:rsid w:val="00687E80"/>
    <w:rsid w:val="006919D5"/>
    <w:rsid w:val="00692FB2"/>
    <w:rsid w:val="0069681C"/>
    <w:rsid w:val="006A2495"/>
    <w:rsid w:val="006A29EA"/>
    <w:rsid w:val="006A6B61"/>
    <w:rsid w:val="006B0988"/>
    <w:rsid w:val="006B3371"/>
    <w:rsid w:val="006B61A1"/>
    <w:rsid w:val="006C67BF"/>
    <w:rsid w:val="006D31EF"/>
    <w:rsid w:val="006F7568"/>
    <w:rsid w:val="00701753"/>
    <w:rsid w:val="0070319B"/>
    <w:rsid w:val="0070494E"/>
    <w:rsid w:val="00705C02"/>
    <w:rsid w:val="00710BA6"/>
    <w:rsid w:val="00711DF8"/>
    <w:rsid w:val="00714468"/>
    <w:rsid w:val="00721750"/>
    <w:rsid w:val="00725371"/>
    <w:rsid w:val="00742A25"/>
    <w:rsid w:val="007447BE"/>
    <w:rsid w:val="00764D24"/>
    <w:rsid w:val="00780CE7"/>
    <w:rsid w:val="00786941"/>
    <w:rsid w:val="00794430"/>
    <w:rsid w:val="00795672"/>
    <w:rsid w:val="007A012C"/>
    <w:rsid w:val="007A33C6"/>
    <w:rsid w:val="007A4FBC"/>
    <w:rsid w:val="007A6A6C"/>
    <w:rsid w:val="007B151B"/>
    <w:rsid w:val="007B2E53"/>
    <w:rsid w:val="007C2330"/>
    <w:rsid w:val="007C2689"/>
    <w:rsid w:val="007C3A7E"/>
    <w:rsid w:val="007C6916"/>
    <w:rsid w:val="007C742C"/>
    <w:rsid w:val="007D004E"/>
    <w:rsid w:val="007D7477"/>
    <w:rsid w:val="007E410F"/>
    <w:rsid w:val="007E66A5"/>
    <w:rsid w:val="007F38C0"/>
    <w:rsid w:val="00801130"/>
    <w:rsid w:val="00801751"/>
    <w:rsid w:val="00801A81"/>
    <w:rsid w:val="00805C5B"/>
    <w:rsid w:val="00811205"/>
    <w:rsid w:val="008112DA"/>
    <w:rsid w:val="008150AE"/>
    <w:rsid w:val="008157E8"/>
    <w:rsid w:val="0081672D"/>
    <w:rsid w:val="00816B5F"/>
    <w:rsid w:val="00817955"/>
    <w:rsid w:val="00822C20"/>
    <w:rsid w:val="00823AA7"/>
    <w:rsid w:val="0082715D"/>
    <w:rsid w:val="0084145D"/>
    <w:rsid w:val="008512C3"/>
    <w:rsid w:val="008539BD"/>
    <w:rsid w:val="00861B8F"/>
    <w:rsid w:val="00862054"/>
    <w:rsid w:val="008652EE"/>
    <w:rsid w:val="00866124"/>
    <w:rsid w:val="00866435"/>
    <w:rsid w:val="00867DE9"/>
    <w:rsid w:val="00870574"/>
    <w:rsid w:val="00873822"/>
    <w:rsid w:val="00875017"/>
    <w:rsid w:val="00885BB2"/>
    <w:rsid w:val="008860FE"/>
    <w:rsid w:val="008970F4"/>
    <w:rsid w:val="008A2A59"/>
    <w:rsid w:val="008A7D1D"/>
    <w:rsid w:val="008B1667"/>
    <w:rsid w:val="008B1983"/>
    <w:rsid w:val="008B3B0F"/>
    <w:rsid w:val="008C36AB"/>
    <w:rsid w:val="008D087E"/>
    <w:rsid w:val="008E3363"/>
    <w:rsid w:val="008E48FB"/>
    <w:rsid w:val="00903331"/>
    <w:rsid w:val="00904CB6"/>
    <w:rsid w:val="00912DD6"/>
    <w:rsid w:val="00912F1A"/>
    <w:rsid w:val="009212BE"/>
    <w:rsid w:val="00921387"/>
    <w:rsid w:val="0092483A"/>
    <w:rsid w:val="00926A0C"/>
    <w:rsid w:val="0092710A"/>
    <w:rsid w:val="00940B82"/>
    <w:rsid w:val="00942049"/>
    <w:rsid w:val="0095148D"/>
    <w:rsid w:val="0096683E"/>
    <w:rsid w:val="009744B7"/>
    <w:rsid w:val="0097462F"/>
    <w:rsid w:val="00980740"/>
    <w:rsid w:val="0098123E"/>
    <w:rsid w:val="00984E25"/>
    <w:rsid w:val="00987469"/>
    <w:rsid w:val="00992487"/>
    <w:rsid w:val="009A3173"/>
    <w:rsid w:val="009C0A42"/>
    <w:rsid w:val="009C2D1C"/>
    <w:rsid w:val="009D165F"/>
    <w:rsid w:val="009D441B"/>
    <w:rsid w:val="009D551C"/>
    <w:rsid w:val="009E25EF"/>
    <w:rsid w:val="009E4DA8"/>
    <w:rsid w:val="009F4449"/>
    <w:rsid w:val="00A0436A"/>
    <w:rsid w:val="00A06FA1"/>
    <w:rsid w:val="00A12B5B"/>
    <w:rsid w:val="00A13DBA"/>
    <w:rsid w:val="00A17B50"/>
    <w:rsid w:val="00A2496D"/>
    <w:rsid w:val="00A26EBE"/>
    <w:rsid w:val="00A2757B"/>
    <w:rsid w:val="00A35DD1"/>
    <w:rsid w:val="00A364DA"/>
    <w:rsid w:val="00A42F26"/>
    <w:rsid w:val="00A45630"/>
    <w:rsid w:val="00A5013C"/>
    <w:rsid w:val="00A50ABB"/>
    <w:rsid w:val="00A50C4E"/>
    <w:rsid w:val="00A5314A"/>
    <w:rsid w:val="00A670E3"/>
    <w:rsid w:val="00A676FA"/>
    <w:rsid w:val="00A71721"/>
    <w:rsid w:val="00A77E63"/>
    <w:rsid w:val="00A90848"/>
    <w:rsid w:val="00AA50BC"/>
    <w:rsid w:val="00AA6784"/>
    <w:rsid w:val="00AE0C53"/>
    <w:rsid w:val="00AE2D91"/>
    <w:rsid w:val="00AE5EAF"/>
    <w:rsid w:val="00AF6C07"/>
    <w:rsid w:val="00B01480"/>
    <w:rsid w:val="00B02AAC"/>
    <w:rsid w:val="00B03CF0"/>
    <w:rsid w:val="00B0695A"/>
    <w:rsid w:val="00B071F2"/>
    <w:rsid w:val="00B10AFC"/>
    <w:rsid w:val="00B138FE"/>
    <w:rsid w:val="00B144C2"/>
    <w:rsid w:val="00B20663"/>
    <w:rsid w:val="00B21F60"/>
    <w:rsid w:val="00B251C8"/>
    <w:rsid w:val="00B32896"/>
    <w:rsid w:val="00B36B62"/>
    <w:rsid w:val="00B40741"/>
    <w:rsid w:val="00B50502"/>
    <w:rsid w:val="00B55117"/>
    <w:rsid w:val="00B5787C"/>
    <w:rsid w:val="00B57DC8"/>
    <w:rsid w:val="00B77F48"/>
    <w:rsid w:val="00B80387"/>
    <w:rsid w:val="00BA6670"/>
    <w:rsid w:val="00BA699A"/>
    <w:rsid w:val="00BA70ED"/>
    <w:rsid w:val="00BA79F7"/>
    <w:rsid w:val="00BB23C2"/>
    <w:rsid w:val="00BB3C4E"/>
    <w:rsid w:val="00BB4A41"/>
    <w:rsid w:val="00BB5DA5"/>
    <w:rsid w:val="00BB6AAE"/>
    <w:rsid w:val="00BB7855"/>
    <w:rsid w:val="00BC5404"/>
    <w:rsid w:val="00BD2A91"/>
    <w:rsid w:val="00BD6095"/>
    <w:rsid w:val="00BD702C"/>
    <w:rsid w:val="00BE15FA"/>
    <w:rsid w:val="00C05700"/>
    <w:rsid w:val="00C14D91"/>
    <w:rsid w:val="00C1730B"/>
    <w:rsid w:val="00C23F8C"/>
    <w:rsid w:val="00C24088"/>
    <w:rsid w:val="00C24CDC"/>
    <w:rsid w:val="00C26C78"/>
    <w:rsid w:val="00C41F35"/>
    <w:rsid w:val="00C42873"/>
    <w:rsid w:val="00C5135E"/>
    <w:rsid w:val="00C55994"/>
    <w:rsid w:val="00C6311E"/>
    <w:rsid w:val="00C67EBC"/>
    <w:rsid w:val="00C7104B"/>
    <w:rsid w:val="00C74A66"/>
    <w:rsid w:val="00C7670E"/>
    <w:rsid w:val="00C77116"/>
    <w:rsid w:val="00C869A9"/>
    <w:rsid w:val="00C872BB"/>
    <w:rsid w:val="00C942B9"/>
    <w:rsid w:val="00C94FBE"/>
    <w:rsid w:val="00C97238"/>
    <w:rsid w:val="00CB2CC9"/>
    <w:rsid w:val="00CC246B"/>
    <w:rsid w:val="00CD2E81"/>
    <w:rsid w:val="00CD323E"/>
    <w:rsid w:val="00CE0252"/>
    <w:rsid w:val="00CE0C6E"/>
    <w:rsid w:val="00CE7C8F"/>
    <w:rsid w:val="00CE7F5B"/>
    <w:rsid w:val="00CE7FD1"/>
    <w:rsid w:val="00D01B23"/>
    <w:rsid w:val="00D06E99"/>
    <w:rsid w:val="00D1315B"/>
    <w:rsid w:val="00D15FB2"/>
    <w:rsid w:val="00D24AAC"/>
    <w:rsid w:val="00D255E1"/>
    <w:rsid w:val="00D31E5B"/>
    <w:rsid w:val="00D368E3"/>
    <w:rsid w:val="00D43DFB"/>
    <w:rsid w:val="00D649B2"/>
    <w:rsid w:val="00D70542"/>
    <w:rsid w:val="00D708FD"/>
    <w:rsid w:val="00D80E83"/>
    <w:rsid w:val="00D81C18"/>
    <w:rsid w:val="00D8655B"/>
    <w:rsid w:val="00DA157D"/>
    <w:rsid w:val="00DA284A"/>
    <w:rsid w:val="00DA45E1"/>
    <w:rsid w:val="00DA61FA"/>
    <w:rsid w:val="00DC6F7C"/>
    <w:rsid w:val="00DD0159"/>
    <w:rsid w:val="00DD045E"/>
    <w:rsid w:val="00DD34B8"/>
    <w:rsid w:val="00DD5A70"/>
    <w:rsid w:val="00DE1BF6"/>
    <w:rsid w:val="00DF4D6F"/>
    <w:rsid w:val="00E01FEC"/>
    <w:rsid w:val="00E031EB"/>
    <w:rsid w:val="00E037C9"/>
    <w:rsid w:val="00E24B9E"/>
    <w:rsid w:val="00E34178"/>
    <w:rsid w:val="00E34397"/>
    <w:rsid w:val="00E34A6B"/>
    <w:rsid w:val="00E36A01"/>
    <w:rsid w:val="00E404DF"/>
    <w:rsid w:val="00E41820"/>
    <w:rsid w:val="00E41E7A"/>
    <w:rsid w:val="00E42FD5"/>
    <w:rsid w:val="00E438FE"/>
    <w:rsid w:val="00E5392A"/>
    <w:rsid w:val="00E638A4"/>
    <w:rsid w:val="00E67DB5"/>
    <w:rsid w:val="00E73AA2"/>
    <w:rsid w:val="00E7659F"/>
    <w:rsid w:val="00E7708C"/>
    <w:rsid w:val="00E77F4F"/>
    <w:rsid w:val="00E8030A"/>
    <w:rsid w:val="00E8096E"/>
    <w:rsid w:val="00E84E25"/>
    <w:rsid w:val="00E86153"/>
    <w:rsid w:val="00E93312"/>
    <w:rsid w:val="00E95C3E"/>
    <w:rsid w:val="00EA7B00"/>
    <w:rsid w:val="00EA7D8C"/>
    <w:rsid w:val="00EB2861"/>
    <w:rsid w:val="00EB4C1B"/>
    <w:rsid w:val="00ED4CB1"/>
    <w:rsid w:val="00EE0084"/>
    <w:rsid w:val="00EE68C6"/>
    <w:rsid w:val="00F022E0"/>
    <w:rsid w:val="00F045A2"/>
    <w:rsid w:val="00F112A0"/>
    <w:rsid w:val="00F163F8"/>
    <w:rsid w:val="00F20C55"/>
    <w:rsid w:val="00F228C4"/>
    <w:rsid w:val="00F315A6"/>
    <w:rsid w:val="00F32231"/>
    <w:rsid w:val="00F36808"/>
    <w:rsid w:val="00F369DC"/>
    <w:rsid w:val="00F438B1"/>
    <w:rsid w:val="00F4521B"/>
    <w:rsid w:val="00F54706"/>
    <w:rsid w:val="00F54DA6"/>
    <w:rsid w:val="00F56074"/>
    <w:rsid w:val="00F63CE6"/>
    <w:rsid w:val="00F6630F"/>
    <w:rsid w:val="00F6748E"/>
    <w:rsid w:val="00F707F0"/>
    <w:rsid w:val="00F771E5"/>
    <w:rsid w:val="00F813E9"/>
    <w:rsid w:val="00F815F5"/>
    <w:rsid w:val="00F926BE"/>
    <w:rsid w:val="00F92B87"/>
    <w:rsid w:val="00FA1BFB"/>
    <w:rsid w:val="00FA5C5D"/>
    <w:rsid w:val="00FB25CE"/>
    <w:rsid w:val="00FC203B"/>
    <w:rsid w:val="00FC4195"/>
    <w:rsid w:val="00FD0C20"/>
    <w:rsid w:val="00FD4189"/>
    <w:rsid w:val="00FD679B"/>
    <w:rsid w:val="00FE5E06"/>
    <w:rsid w:val="00FE71DD"/>
    <w:rsid w:val="00FF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."/>
  <w:listSeparator w:val=","/>
  <w14:docId w14:val="0360D392"/>
  <w15:docId w15:val="{79252F86-DA2D-46FB-AD2C-C3874856D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3AE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8A2A59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8B3B0F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7515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7515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57515A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2"/>
      </w:numPr>
    </w:pPr>
  </w:style>
  <w:style w:type="paragraph" w:customStyle="1" w:styleId="MTemaNormal">
    <w:name w:val="MTemaNormal"/>
    <w:basedOn w:val="MNormal"/>
    <w:rsid w:val="00347BE9"/>
    <w:pPr>
      <w:ind w:left="567"/>
    </w:pPr>
  </w:style>
  <w:style w:type="paragraph" w:styleId="NormalWeb">
    <w:name w:val="Normal (Web)"/>
    <w:basedOn w:val="Normal"/>
    <w:uiPriority w:val="99"/>
    <w:unhideWhenUsed/>
    <w:rsid w:val="006D31E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6B61A1"/>
    <w:pPr>
      <w:ind w:left="720"/>
      <w:contextualSpacing/>
    </w:pPr>
  </w:style>
  <w:style w:type="table" w:styleId="Tablaconcuadrcula">
    <w:name w:val="Table Grid"/>
    <w:basedOn w:val="Tablanormal"/>
    <w:uiPriority w:val="59"/>
    <w:rsid w:val="006C67BF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272F8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72F8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72F8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72F8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72F81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435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analisis_y_diseno\Casos%20de%20Uso\Plantilla%20Modelo%20de%20Casos%20de%20Us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992DC6-8F86-4E3D-807E-FB50B63E6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Casos de Uso.dotx</Template>
  <TotalTime>732</TotalTime>
  <Pages>22</Pages>
  <Words>4175</Words>
  <Characters>22964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Casos de Uso</vt:lpstr>
    </vt:vector>
  </TitlesOfParts>
  <Company>T-Code</Company>
  <LinksUpToDate>false</LinksUpToDate>
  <CharactersWithSpaces>27085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Casos de Uso</dc:title>
  <dc:subject>Vesta Risk Manager</dc:subject>
  <dc:creator>Agustín Collareda, Cintia Hernandez, Hugo Frey</dc:creator>
  <cp:keywords/>
  <dc:description/>
  <cp:lastModifiedBy>Agustin Collareda</cp:lastModifiedBy>
  <cp:revision>145</cp:revision>
  <cp:lastPrinted>2024-09-27T18:52:00Z</cp:lastPrinted>
  <dcterms:created xsi:type="dcterms:W3CDTF">2024-09-23T20:35:00Z</dcterms:created>
  <dcterms:modified xsi:type="dcterms:W3CDTF">2025-01-28T20:18:00Z</dcterms:modified>
</cp:coreProperties>
</file>